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C1214D" w14:textId="4A44E8CE" w:rsidR="003004E5" w:rsidRPr="00BD5B1E" w:rsidRDefault="00B34180" w:rsidP="009648CB">
      <w:pPr>
        <w:rPr>
          <w:lang w:val="en-GB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91" behindDoc="0" locked="0" layoutInCell="1" allowOverlap="1" wp14:anchorId="25D05671" wp14:editId="2FF8DC85">
            <wp:simplePos x="0" y="0"/>
            <wp:positionH relativeFrom="column">
              <wp:posOffset>40318</wp:posOffset>
            </wp:positionH>
            <wp:positionV relativeFrom="paragraph">
              <wp:posOffset>-501650</wp:posOffset>
            </wp:positionV>
            <wp:extent cx="1161484" cy="324135"/>
            <wp:effectExtent l="0" t="0" r="635" b="0"/>
            <wp:wrapNone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wt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484" cy="32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774E4" w14:textId="77777777" w:rsidR="003004E5" w:rsidRPr="00BD5B1E" w:rsidRDefault="003004E5" w:rsidP="009648CB">
      <w:pPr>
        <w:rPr>
          <w:lang w:val="en-GB"/>
        </w:rPr>
      </w:pPr>
    </w:p>
    <w:p w14:paraId="77271FCD" w14:textId="36EF05B2" w:rsidR="00034660" w:rsidRDefault="001C6F4A" w:rsidP="00034660">
      <w:pPr>
        <w:spacing w:after="0"/>
        <w:jc w:val="both"/>
        <w:rPr>
          <w:lang w:val="en-GB"/>
        </w:rPr>
      </w:pPr>
      <w:r w:rsidRPr="001C6F4A">
        <w:rPr>
          <w:lang w:val="en-GB"/>
        </w:rPr>
        <w:t xml:space="preserve">The information in this document is confidential and meant to be used only by the intended or authorized </w:t>
      </w:r>
      <w:proofErr w:type="gramStart"/>
      <w:r w:rsidRPr="001C6F4A">
        <w:rPr>
          <w:lang w:val="en-GB"/>
        </w:rPr>
        <w:t>owner,</w:t>
      </w:r>
      <w:proofErr w:type="gramEnd"/>
      <w:r w:rsidRPr="001C6F4A">
        <w:rPr>
          <w:lang w:val="en-GB"/>
        </w:rPr>
        <w:t xml:space="preserve"> it contains confidential, </w:t>
      </w:r>
      <w:r w:rsidR="003947EC" w:rsidRPr="001C6F4A">
        <w:rPr>
          <w:lang w:val="en-GB"/>
        </w:rPr>
        <w:t>proprietary,</w:t>
      </w:r>
      <w:r w:rsidRPr="001C6F4A">
        <w:rPr>
          <w:lang w:val="en-GB"/>
        </w:rPr>
        <w:t xml:space="preserve"> or legally privileged information. No confidentiality or privilege is waived or lost by any miss-transmission. If you receive this document in error, please immediately delete it and all copies of it, destroy any </w:t>
      </w:r>
      <w:r w:rsidR="00034660">
        <w:rPr>
          <w:lang w:val="en-GB"/>
        </w:rPr>
        <w:t>hard copies of it and notify the</w:t>
      </w:r>
      <w:r w:rsidR="00034660">
        <w:rPr>
          <w:lang w:val="en-GB"/>
        </w:rPr>
        <w:br/>
        <w:t>TIMWE</w:t>
      </w:r>
      <w:r w:rsidR="00DA2CE9">
        <w:rPr>
          <w:lang w:val="en-GB"/>
        </w:rPr>
        <w:t>TECH</w:t>
      </w:r>
      <w:r w:rsidRPr="001C6F4A">
        <w:rPr>
          <w:lang w:val="en-GB"/>
        </w:rPr>
        <w:t>. You must not, directly, use, disclose, distribute, print, or copy any part of this message if you are not the intended or authorized owner.</w:t>
      </w:r>
    </w:p>
    <w:p w14:paraId="3931C52F" w14:textId="77777777" w:rsidR="002A1351" w:rsidRDefault="00BF323B" w:rsidP="002A1351">
      <w:pPr>
        <w:pStyle w:val="TOCHeading"/>
        <w:rPr>
          <w:noProof/>
          <w:color w:val="242852" w:themeColor="text2"/>
          <w:sz w:val="32"/>
          <w:szCs w:val="32"/>
          <w:lang w:val="en-GB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9" behindDoc="0" locked="0" layoutInCell="1" allowOverlap="1" wp14:anchorId="2B3A1FF4" wp14:editId="1D8BB7E7">
            <wp:simplePos x="0" y="0"/>
            <wp:positionH relativeFrom="margin">
              <wp:align>right</wp:align>
            </wp:positionH>
            <wp:positionV relativeFrom="paragraph">
              <wp:posOffset>3889375</wp:posOffset>
            </wp:positionV>
            <wp:extent cx="2200354" cy="6542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INAL MOBI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354" cy="65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1A1" w:rsidRPr="00BD5B1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2" behindDoc="0" locked="1" layoutInCell="1" allowOverlap="1" wp14:anchorId="4BBC301E" wp14:editId="0D8EBE53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page">
                      <wp14:pctPosVOffset>83700</wp14:pctPosVOffset>
                    </wp:positionV>
                  </mc:Choice>
                  <mc:Fallback>
                    <wp:positionV relativeFrom="page">
                      <wp:posOffset>8418830</wp:posOffset>
                    </wp:positionV>
                  </mc:Fallback>
                </mc:AlternateContent>
                <wp:extent cx="5753100" cy="817880"/>
                <wp:effectExtent l="0" t="0" r="0" b="1270"/>
                <wp:wrapSquare wrapText="bothSides"/>
                <wp:docPr id="35" name="Text Box 35" descr="Presenter, company name and addres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17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A2D7C" w14:textId="77777777" w:rsidR="00201B6D" w:rsidRDefault="00201B6D">
                            <w:pPr>
                              <w:pStyle w:val="Subtitle"/>
                            </w:pPr>
                            <w:r>
                              <w:t xml:space="preserve">Presented by: </w:t>
                            </w:r>
                          </w:p>
                          <w:p w14:paraId="536FE2B6" w14:textId="77777777" w:rsidR="00201B6D" w:rsidRDefault="008315C8">
                            <w:pPr>
                              <w:pStyle w:val="Contactinfo"/>
                            </w:pPr>
                            <w:sdt>
                              <w:sdtPr>
                                <w:alias w:val="Company"/>
                                <w:tag w:val=""/>
                                <w:id w:val="733736139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01B6D" w:rsidRPr="009C74AD">
                                  <w:t>TIMwe Asia Pacific Sdn Bhd</w:t>
                                </w:r>
                              </w:sdtContent>
                            </w:sdt>
                          </w:p>
                          <w:p w14:paraId="065932EB" w14:textId="77777777" w:rsidR="00201B6D" w:rsidRDefault="008315C8" w:rsidP="009C74AD">
                            <w:pPr>
                              <w:pStyle w:val="Contactinfo"/>
                            </w:pPr>
                            <w:sdt>
                              <w:sdtPr>
                                <w:alias w:val="Company Address"/>
                                <w:tag w:val=""/>
                                <w:id w:val="-1515219664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01B6D">
                                  <w:t>Suite 18-02, Level 18, GTower 199 Jalan Tun Razak, 50400, Kuala Lumpur, Malaysia</w:t>
                                </w:r>
                              </w:sdtContent>
                            </w:sdt>
                            <w:r w:rsidR="00201B6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47100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4BBC301E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alt="Presenter, company name and address" style="position:absolute;left:0;text-align:left;margin-left:401.8pt;margin-top:0;width:453pt;height:64.4pt;z-index:25165824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" filled="f" stroked="f" strokeweight=".5pt">
                <v:textbox inset="0,0,0,0">
                  <w:txbxContent>
                    <w:p w14:paraId="7ABA2D7C" w14:textId="77777777" w:rsidR="00201B6D" w:rsidRDefault="00201B6D">
                      <w:pPr>
                        <w:pStyle w:val="Subtitle"/>
                      </w:pPr>
                      <w:r>
                        <w:t xml:space="preserve">Presented by: </w:t>
                      </w:r>
                    </w:p>
                    <w:p w14:paraId="536FE2B6" w14:textId="77777777" w:rsidR="00201B6D" w:rsidRDefault="004A3342">
                      <w:pPr>
                        <w:pStyle w:val="Contactinfo"/>
                      </w:pPr>
                      <w:sdt>
                        <w:sdtPr>
                          <w:alias w:val="Company"/>
                          <w:tag w:val=""/>
                          <w:id w:val="73373613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01B6D" w:rsidRPr="009C74AD">
                            <w:t>TIMwe Asia Pacific Sdn Bhd</w:t>
                          </w:r>
                        </w:sdtContent>
                      </w:sdt>
                    </w:p>
                    <w:p w14:paraId="065932EB" w14:textId="77777777" w:rsidR="00201B6D" w:rsidRDefault="004A3342" w:rsidP="009C74AD">
                      <w:pPr>
                        <w:pStyle w:val="Contactinfo"/>
                      </w:pPr>
                      <w:sdt>
                        <w:sdtPr>
                          <w:alias w:val="Company Address"/>
                          <w:tag w:val=""/>
                          <w:id w:val="-1515219664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201B6D">
                            <w:t>Suite 18-02, Level 18, GTower 199 Jalan Tun Razak, 50400, Kuala Lumpur, Malaysia</w:t>
                          </w:r>
                        </w:sdtContent>
                      </w:sdt>
                      <w:r w:rsidR="00201B6D">
                        <w:t xml:space="preserve"> 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9E31A1" w:rsidRPr="00BD5B1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1" behindDoc="0" locked="1" layoutInCell="1" allowOverlap="1" wp14:anchorId="38283E4F" wp14:editId="3B02DDF9">
                <wp:simplePos x="0" y="0"/>
                <wp:positionH relativeFrom="margin">
                  <wp:align>right</wp:align>
                </wp:positionH>
                <wp:positionV relativeFrom="page">
                  <wp:posOffset>7047865</wp:posOffset>
                </wp:positionV>
                <wp:extent cx="6084570" cy="1371600"/>
                <wp:effectExtent l="0" t="0" r="11430" b="0"/>
                <wp:wrapSquare wrapText="bothSides"/>
                <wp:docPr id="37" name="Text Box 37" descr="Title and sub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457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lang w:val="en-MY"/>
                              </w:rPr>
                              <w:alias w:val="Title"/>
                              <w:tag w:val=""/>
                              <w:id w:val="-13647472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1C5254" w14:textId="561ED58D" w:rsidR="00201B6D" w:rsidRDefault="00201B6D">
                                <w:pPr>
                                  <w:pStyle w:val="Title"/>
                                </w:pPr>
                                <w:r>
                                  <w:rPr>
                                    <w:lang w:val="en-MY"/>
                                  </w:rPr>
                                  <w:t>Business Request</w:t>
                                </w:r>
                              </w:p>
                            </w:sdtContent>
                          </w:sdt>
                          <w:p w14:paraId="42342CA8" w14:textId="10F6C822" w:rsidR="00201B6D" w:rsidRDefault="00201B6D" w:rsidP="00760263">
                            <w:pPr>
                              <w:pStyle w:val="Subtitle"/>
                              <w:spacing w:after="0" w:line="276" w:lineRule="auto"/>
                            </w:pPr>
                            <w:r>
                              <w:t xml:space="preserve">Module: </w:t>
                            </w:r>
                            <w:r w:rsidRPr="000D28A2">
                              <w:t>Target KPI &amp; Achievement Aggregation</w:t>
                            </w:r>
                          </w:p>
                          <w:p w14:paraId="419A0BB4" w14:textId="63B9BBB0" w:rsidR="00201B6D" w:rsidRPr="00FE431B" w:rsidRDefault="003947EC" w:rsidP="00FE431B">
                            <w:pPr>
                              <w:spacing w:after="0" w:line="276" w:lineRule="auto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FE431B">
                              <w:rPr>
                                <w:sz w:val="24"/>
                                <w:szCs w:val="24"/>
                              </w:rPr>
                              <w:t>CR#21517 -</w:t>
                            </w:r>
                            <w:r w:rsidR="00201B6D" w:rsidRPr="00FE431B">
                              <w:rPr>
                                <w:sz w:val="24"/>
                                <w:szCs w:val="24"/>
                              </w:rPr>
                              <w:t xml:space="preserve">KPI's NOM, Q-URO, Q-SSO, DSF </w:t>
                            </w:r>
                            <w:r w:rsidR="00FE431B" w:rsidRPr="00FE431B">
                              <w:rPr>
                                <w:sz w:val="24"/>
                                <w:szCs w:val="24"/>
                              </w:rPr>
                              <w:t>MP</w:t>
                            </w:r>
                            <w:r w:rsidR="00201B6D" w:rsidRPr="00FE431B">
                              <w:rPr>
                                <w:sz w:val="24"/>
                                <w:szCs w:val="24"/>
                              </w:rPr>
                              <w:t xml:space="preserve"> w HADOOP integration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8283E4F" id="Text Box 37" o:spid="_x0000_s1027" type="#_x0000_t202" alt="Title and subtitle" style="position:absolute;left:0;text-align:left;margin-left:427.9pt;margin-top:554.95pt;width:479.1pt;height:108pt;z-index:25165824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" filled="f" stroked="f" strokeweight=".5pt">
                <v:textbox inset="0,0,0,0">
                  <w:txbxContent>
                    <w:sdt>
                      <w:sdtPr>
                        <w:rPr>
                          <w:lang w:val="en-MY"/>
                        </w:rPr>
                        <w:alias w:val="Title"/>
                        <w:tag w:val=""/>
                        <w:id w:val="-136474728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361C5254" w14:textId="561ED58D" w:rsidR="00201B6D" w:rsidRDefault="00201B6D">
                          <w:pPr>
                            <w:pStyle w:val="Title"/>
                          </w:pPr>
                          <w:r>
                            <w:rPr>
                              <w:lang w:val="en-MY"/>
                            </w:rPr>
                            <w:t>Business Request</w:t>
                          </w:r>
                        </w:p>
                      </w:sdtContent>
                    </w:sdt>
                    <w:p w14:paraId="42342CA8" w14:textId="10F6C822" w:rsidR="00201B6D" w:rsidRDefault="00201B6D" w:rsidP="00760263">
                      <w:pPr>
                        <w:pStyle w:val="Subtitle"/>
                        <w:spacing w:after="0" w:line="276" w:lineRule="auto"/>
                      </w:pPr>
                      <w:r>
                        <w:t xml:space="preserve">Module: </w:t>
                      </w:r>
                      <w:r w:rsidRPr="000D28A2">
                        <w:t>Target KPI &amp; Achievement Aggregation</w:t>
                      </w:r>
                    </w:p>
                    <w:p w14:paraId="419A0BB4" w14:textId="63B9BBB0" w:rsidR="00201B6D" w:rsidRPr="00FE431B" w:rsidRDefault="003947EC" w:rsidP="00FE431B">
                      <w:pPr>
                        <w:spacing w:after="0" w:line="276" w:lineRule="auto"/>
                        <w:jc w:val="right"/>
                        <w:rPr>
                          <w:sz w:val="24"/>
                          <w:szCs w:val="24"/>
                        </w:rPr>
                      </w:pPr>
                      <w:r w:rsidRPr="00FE431B">
                        <w:rPr>
                          <w:sz w:val="24"/>
                          <w:szCs w:val="24"/>
                        </w:rPr>
                        <w:t>CR#21517</w:t>
                      </w:r>
                      <w:r w:rsidRPr="00FE431B">
                        <w:rPr>
                          <w:sz w:val="24"/>
                          <w:szCs w:val="24"/>
                        </w:rPr>
                        <w:t xml:space="preserve"> -</w:t>
                      </w:r>
                      <w:r w:rsidR="00201B6D" w:rsidRPr="00FE431B">
                        <w:rPr>
                          <w:sz w:val="24"/>
                          <w:szCs w:val="24"/>
                        </w:rPr>
                        <w:t xml:space="preserve">KPI's NOM, Q-URO, Q-SSO, DSF </w:t>
                      </w:r>
                      <w:r w:rsidR="00FE431B" w:rsidRPr="00FE431B">
                        <w:rPr>
                          <w:sz w:val="24"/>
                          <w:szCs w:val="24"/>
                        </w:rPr>
                        <w:t>MP</w:t>
                      </w:r>
                      <w:r w:rsidR="00201B6D" w:rsidRPr="00FE431B">
                        <w:rPr>
                          <w:sz w:val="24"/>
                          <w:szCs w:val="24"/>
                        </w:rPr>
                        <w:t xml:space="preserve"> w HADOOP integration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9E31A1" w:rsidRPr="00BD5B1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3" behindDoc="0" locked="1" layoutInCell="1" allowOverlap="1" wp14:anchorId="2C22431C" wp14:editId="39754BC9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page">
                      <wp14:pctPosVOffset>9100</wp14:pctPosVOffset>
                    </wp:positionV>
                  </mc:Choice>
                  <mc:Fallback>
                    <wp:positionV relativeFrom="page">
                      <wp:posOffset>915035</wp:posOffset>
                    </wp:positionV>
                  </mc:Fallback>
                </mc:AlternateContent>
                <wp:extent cx="3660775" cy="3651250"/>
                <wp:effectExtent l="0" t="0" r="0" b="0"/>
                <wp:wrapSquare wrapText="bothSides"/>
                <wp:docPr id="33" name="Text Box 33" descr="Version number and 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0775" cy="365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865A0" w14:textId="66282B90" w:rsidR="00201B6D" w:rsidRDefault="00201B6D">
                            <w:pPr>
                              <w:pStyle w:val="Subtitle"/>
                              <w:rPr>
                                <w:sz w:val="22"/>
                              </w:rPr>
                            </w:pPr>
                            <w:r w:rsidRPr="00D01727">
                              <w:rPr>
                                <w:sz w:val="22"/>
                              </w:rPr>
                              <w:t xml:space="preserve">Version </w:t>
                            </w:r>
                            <w:r>
                              <w:rPr>
                                <w:sz w:val="22"/>
                              </w:rPr>
                              <w:t>1</w:t>
                            </w:r>
                            <w:r w:rsidR="00FE431B">
                              <w:rPr>
                                <w:sz w:val="22"/>
                              </w:rPr>
                              <w:t>.0</w:t>
                            </w:r>
                          </w:p>
                          <w:p w14:paraId="0FE30ABC" w14:textId="09AC4F3E" w:rsidR="00201B6D" w:rsidRDefault="00201B6D">
                            <w:pPr>
                              <w:pStyle w:val="Subtitle"/>
                            </w:pPr>
                            <w:r w:rsidRPr="00D01727">
                              <w:rPr>
                                <w:sz w:val="22"/>
                              </w:rPr>
                              <w:t xml:space="preserve"> </w:t>
                            </w:r>
                            <w:sdt>
                              <w:sdtPr>
                                <w:alias w:val="Date"/>
                                <w:tag w:val=""/>
                                <w:id w:val="1001242125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0-10-26T00:00:00Z"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FE431B">
                                  <w:t>October 26, 2020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47100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C22431C" id="Text Box 33" o:spid="_x0000_s1028" type="#_x0000_t202" alt="Version number and date" style="position:absolute;left:0;text-align:left;margin-left:237.05pt;margin-top:0;width:288.25pt;height:287.5pt;z-index:251658243;visibility:visible;mso-wrap-style:square;mso-width-percent:471;mso-height-percent:363;mso-top-percent:91;mso-wrap-distance-left:9pt;mso-wrap-distance-top:0;mso-wrap-distance-right:9pt;mso-wrap-distance-bottom:0;mso-position-horizontal:right;mso-position-horizontal-relative:margin;mso-position-vertical-relative:page;mso-width-percent:471;mso-height-percent:363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" filled="f" stroked="f" strokeweight=".5pt">
                <v:textbox style="mso-fit-shape-to-text:t" inset="0,0,0,0">
                  <w:txbxContent>
                    <w:p w14:paraId="178865A0" w14:textId="66282B90" w:rsidR="00201B6D" w:rsidRDefault="00201B6D">
                      <w:pPr>
                        <w:pStyle w:val="Subtitle"/>
                        <w:rPr>
                          <w:sz w:val="22"/>
                        </w:rPr>
                      </w:pPr>
                      <w:r w:rsidRPr="00D01727">
                        <w:rPr>
                          <w:sz w:val="22"/>
                        </w:rPr>
                        <w:t xml:space="preserve">Version </w:t>
                      </w:r>
                      <w:r>
                        <w:rPr>
                          <w:sz w:val="22"/>
                        </w:rPr>
                        <w:t>1</w:t>
                      </w:r>
                      <w:r w:rsidR="00FE431B">
                        <w:rPr>
                          <w:sz w:val="22"/>
                        </w:rPr>
                        <w:t>.0</w:t>
                      </w:r>
                    </w:p>
                    <w:p w14:paraId="0FE30ABC" w14:textId="09AC4F3E" w:rsidR="00201B6D" w:rsidRDefault="00201B6D">
                      <w:pPr>
                        <w:pStyle w:val="Subtitle"/>
                      </w:pPr>
                      <w:r w:rsidRPr="00D01727">
                        <w:rPr>
                          <w:sz w:val="22"/>
                        </w:rPr>
                        <w:t xml:space="preserve"> </w:t>
                      </w:r>
                      <w:sdt>
                        <w:sdtPr>
                          <w:alias w:val="Date"/>
                          <w:tag w:val=""/>
                          <w:id w:val="1001242125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0-10-26T00:00:00Z"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FE431B">
                            <w:t>October 26, 2020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9E31A1" w:rsidRPr="00BD5B1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3E923DA" wp14:editId="02114721">
                <wp:simplePos x="0" y="0"/>
                <mc:AlternateContent>
                  <mc:Choice Requires="wp14">
                    <wp:positionH relativeFrom="page">
                      <wp14:pctPosHOffset>4500</wp14:pctPosHOffset>
                    </wp:positionH>
                  </mc:Choice>
                  <mc:Fallback>
                    <wp:positionH relativeFrom="page">
                      <wp:posOffset>349250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28600" cy="9144000"/>
                <wp:effectExtent l="0" t="0" r="3175" b="635"/>
                <wp:wrapNone/>
                <wp:docPr id="38" name="Group 38" title="Decorative sideb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1F942F51" id="Group 38" o:spid="_x0000_s1026" alt="Title: Decorative sidebar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LjM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C69LjMSQMAAAALAAAOAAAAAAAAAAAAAAAAAC4CAABkcnMvZTJv&#10;RG9jLnhtbFBLAQItABQABgAIAAAAIQC90XfD2gAAAAUBAAAPAAAAAAAAAAAAAAAAAKMFAABkcnMv&#10;ZG93bnJldi54bWxQSwUGAAAAAAQABADzAAAAqgYAAAAA&#10;">
                <v:rect id="Rectangle 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" fillcolor="#629dd1 [3205]" stroked="f" strokeweight="1pt"/>
                <v:rect id="Rectangle 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" fillcolor="#4a66ac [3204]" stroked="f" strokeweight="1pt"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9E31A1" w:rsidRPr="00BD5B1E">
        <w:rPr>
          <w:noProof/>
          <w:color w:val="242852" w:themeColor="text2"/>
          <w:sz w:val="32"/>
          <w:szCs w:val="32"/>
          <w:lang w:val="en-GB"/>
        </w:rPr>
        <w:br w:type="page"/>
      </w:r>
      <w:bookmarkStart w:id="0" w:name="_Hlk20196357"/>
    </w:p>
    <w:sdt>
      <w:sdtPr>
        <w:rPr>
          <w:rFonts w:asciiTheme="minorHAnsi" w:eastAsiaTheme="minorEastAsia" w:hAnsiTheme="minorHAnsi" w:cstheme="minorBidi"/>
          <w:caps w:val="0"/>
          <w:color w:val="auto"/>
          <w:sz w:val="18"/>
          <w:szCs w:val="18"/>
        </w:rPr>
        <w:id w:val="-1579437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B8AFF8" w14:textId="7FB761D9" w:rsidR="002A1351" w:rsidRPr="00887646" w:rsidRDefault="002A1351" w:rsidP="002A1351">
          <w:pPr>
            <w:pStyle w:val="TOCHeading"/>
            <w:rPr>
              <w:rStyle w:val="Heading1Char"/>
            </w:rPr>
          </w:pPr>
          <w:r w:rsidRPr="00887646">
            <w:rPr>
              <w:rStyle w:val="Heading1Char"/>
            </w:rPr>
            <w:t>CONTENTS</w:t>
          </w:r>
        </w:p>
        <w:p w14:paraId="4E497D0E" w14:textId="72805A96" w:rsidR="00FE431B" w:rsidRDefault="002A1351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r w:rsidRPr="00887646">
            <w:rPr>
              <w:sz w:val="18"/>
              <w:szCs w:val="18"/>
            </w:rPr>
            <w:fldChar w:fldCharType="begin"/>
          </w:r>
          <w:r w:rsidRPr="00887646">
            <w:rPr>
              <w:sz w:val="18"/>
              <w:szCs w:val="18"/>
            </w:rPr>
            <w:instrText xml:space="preserve"> TOC \o "1-3" \h \z \u </w:instrText>
          </w:r>
          <w:r w:rsidRPr="00887646">
            <w:rPr>
              <w:sz w:val="18"/>
              <w:szCs w:val="18"/>
            </w:rPr>
            <w:fldChar w:fldCharType="separate"/>
          </w:r>
          <w:hyperlink w:anchor="_Toc54599480" w:history="1">
            <w:r w:rsidR="00FE431B" w:rsidRPr="00687167">
              <w:rPr>
                <w:rStyle w:val="Hyperlink"/>
                <w:noProof/>
                <w:lang w:val="en-GB"/>
              </w:rPr>
              <w:t>VERSION HISTORY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_Toc54599480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3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44F5627" w14:textId="36988067" w:rsidR="00FE431B" w:rsidRDefault="008315C8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hyperlink w:anchor="_Toc54599481" w:history="1">
            <w:r w:rsidR="00FE431B" w:rsidRPr="00687167">
              <w:rPr>
                <w:rStyle w:val="Hyperlink"/>
                <w:noProof/>
              </w:rPr>
              <w:t>REFERENCES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_Toc54599481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3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22A90EBB" w14:textId="6A88A43D" w:rsidR="00FE431B" w:rsidRDefault="008315C8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hyperlink w:anchor="_Toc54599482" w:history="1">
            <w:r w:rsidR="00FE431B" w:rsidRPr="00687167">
              <w:rPr>
                <w:rStyle w:val="Hyperlink"/>
                <w:noProof/>
              </w:rPr>
              <w:t>SUMMARY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_Toc54599482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4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AA6D973" w14:textId="1AC7CAB9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83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_Toc54599483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4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DF0EF7C" w14:textId="071E296E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84" w:history="1">
            <w:r w:rsidR="00FE431B" w:rsidRPr="00687167">
              <w:rPr>
                <w:rStyle w:val="Hyperlink"/>
                <w:noProof/>
              </w:rPr>
              <w:t>Business &amp; Functional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_Toc54599484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1F2058AB" w14:textId="5B770968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85" w:history="1">
            <w:r w:rsidR="00FE431B" w:rsidRPr="00687167">
              <w:rPr>
                <w:rStyle w:val="Hyperlink"/>
                <w:noProof/>
              </w:rPr>
              <w:t>Business Reason &amp; Benefit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_Toc54599485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36F64BE6" w14:textId="636642B1" w:rsidR="00FE431B" w:rsidRDefault="008315C8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hyperlink w:anchor="_Toc54599486" w:history="1">
            <w:r w:rsidR="00FE431B" w:rsidRPr="00687167">
              <w:rPr>
                <w:rStyle w:val="Hyperlink"/>
                <w:noProof/>
              </w:rPr>
              <w:t>BUSINESS &amp; FUNCTIONAL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_Toc54599486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21CA7DBD" w14:textId="122C2981" w:rsidR="00FE431B" w:rsidRDefault="008315C8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87" w:history="1">
            <w:r w:rsidR="00FE431B" w:rsidRPr="00687167">
              <w:rPr>
                <w:rStyle w:val="Hyperlink"/>
                <w:noProof/>
              </w:rPr>
              <w:t>1.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Change: Number of Outlet Mobo (Custom KPI)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_Toc54599487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0468490" w14:textId="60AD38DC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88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_Toc54599488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5C587E66" w14:textId="338B8FC4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89" w:history="1">
            <w:r w:rsidR="00FE431B" w:rsidRPr="00687167">
              <w:rPr>
                <w:rStyle w:val="Hyperlink"/>
                <w:noProof/>
              </w:rPr>
              <w:t>New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_Toc54599489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9F5F315" w14:textId="1C8502BE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0" w:history="1">
            <w:r w:rsidR="00FE431B" w:rsidRPr="00687167">
              <w:rPr>
                <w:rStyle w:val="Hyperlink"/>
                <w:noProof/>
              </w:rPr>
              <w:t>Calculation Example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_Toc54599490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B7B5946" w14:textId="70320EC8" w:rsidR="00FE431B" w:rsidRDefault="008315C8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1" w:history="1">
            <w:r w:rsidR="00FE431B" w:rsidRPr="00687167">
              <w:rPr>
                <w:rStyle w:val="Hyperlink"/>
                <w:noProof/>
              </w:rPr>
              <w:t>2.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Enhancement: Q-URO for MPC (Custom KPI)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_Toc54599491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7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61CBACE" w14:textId="35493F0B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2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_Toc54599492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7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57374BB9" w14:textId="641B7225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3" w:history="1">
            <w:r w:rsidR="00FE431B" w:rsidRPr="00687167">
              <w:rPr>
                <w:rStyle w:val="Hyperlink"/>
                <w:noProof/>
              </w:rPr>
              <w:t>New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_Toc54599493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7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F60DEB5" w14:textId="755A37EF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4" w:history="1">
            <w:r w:rsidR="00FE431B" w:rsidRPr="00687167">
              <w:rPr>
                <w:rStyle w:val="Hyperlink"/>
                <w:noProof/>
              </w:rPr>
              <w:t>Calculation Example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_Toc54599494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8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24CB22D" w14:textId="687B8F83" w:rsidR="00FE431B" w:rsidRDefault="008315C8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5" w:history="1">
            <w:r w:rsidR="00FE431B" w:rsidRPr="00687167">
              <w:rPr>
                <w:rStyle w:val="Hyperlink"/>
                <w:noProof/>
              </w:rPr>
              <w:t>3.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Enhancement: Q-URO for CSO (Custom KPI)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_Toc54599495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9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135C3BE5" w14:textId="1FA2BDBA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6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_Toc54599496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9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547287F9" w14:textId="160D141D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7" w:history="1">
            <w:r w:rsidR="00FE431B" w:rsidRPr="00687167">
              <w:rPr>
                <w:rStyle w:val="Hyperlink"/>
                <w:noProof/>
              </w:rPr>
              <w:t>New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_Toc54599497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9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8D735BF" w14:textId="392A9613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8" w:history="1">
            <w:r w:rsidR="00FE431B" w:rsidRPr="00687167">
              <w:rPr>
                <w:rStyle w:val="Hyperlink"/>
                <w:noProof/>
              </w:rPr>
              <w:t>Calculation Example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_Toc54599498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9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335B582" w14:textId="4D38C3B8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499" w:history="1">
            <w:r w:rsidR="00FE431B" w:rsidRPr="00687167">
              <w:rPr>
                <w:rStyle w:val="Hyperlink"/>
                <w:noProof/>
              </w:rPr>
              <w:t>Enhancement: Q-SSO for MPC (Custom KPI)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_Toc54599499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10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3E80FCE4" w14:textId="04EDED24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0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_Toc54599500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10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572874D" w14:textId="533A64C6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1" w:history="1">
            <w:r w:rsidR="00FE431B" w:rsidRPr="00687167">
              <w:rPr>
                <w:rStyle w:val="Hyperlink"/>
                <w:noProof/>
              </w:rPr>
              <w:t>New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_Toc54599501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10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5BD88F6" w14:textId="625E0072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2" w:history="1">
            <w:r w:rsidR="00FE431B" w:rsidRPr="00687167">
              <w:rPr>
                <w:rStyle w:val="Hyperlink"/>
                <w:noProof/>
              </w:rPr>
              <w:t>Calculation Example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_Toc54599502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11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133C261A" w14:textId="5E1B17C7" w:rsidR="00FE431B" w:rsidRDefault="008315C8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3" w:history="1">
            <w:r w:rsidR="00FE431B" w:rsidRPr="00687167">
              <w:rPr>
                <w:rStyle w:val="Hyperlink"/>
                <w:noProof/>
              </w:rPr>
              <w:t>4.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Enhancement: Q-SSO for CSO (Custom KPI)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_Toc54599503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12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58E7A08" w14:textId="50C2496C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4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_Toc54599504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12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5EC3C6E" w14:textId="2DE2DDD5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5" w:history="1">
            <w:r w:rsidR="00FE431B" w:rsidRPr="00687167">
              <w:rPr>
                <w:rStyle w:val="Hyperlink"/>
                <w:noProof/>
              </w:rPr>
              <w:t>New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_Toc54599505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12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12D7124B" w14:textId="3C819B72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6" w:history="1">
            <w:r w:rsidR="00FE431B" w:rsidRPr="00687167">
              <w:rPr>
                <w:rStyle w:val="Hyperlink"/>
                <w:noProof/>
              </w:rPr>
              <w:t>Calculation Example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_Toc54599506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12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5FE581EA" w14:textId="05579150" w:rsidR="00FE431B" w:rsidRDefault="008315C8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7" w:history="1">
            <w:r w:rsidR="00FE431B" w:rsidRPr="00687167">
              <w:rPr>
                <w:rStyle w:val="Hyperlink"/>
                <w:noProof/>
              </w:rPr>
              <w:t>5.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Enhancement: DSSF Manpower (Custom KPI)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_Toc54599507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13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2B5D078" w14:textId="6183CC6A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8" w:history="1">
            <w:r w:rsidR="00FE431B" w:rsidRPr="00687167">
              <w:rPr>
                <w:rStyle w:val="Hyperlink"/>
                <w:noProof/>
              </w:rPr>
              <w:t>Current Solution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_Toc54599508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13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140B32A2" w14:textId="4DFC7552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09" w:history="1">
            <w:r w:rsidR="00FE431B" w:rsidRPr="00687167">
              <w:rPr>
                <w:rStyle w:val="Hyperlink"/>
                <w:noProof/>
              </w:rPr>
              <w:t>New Requirements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_Toc54599509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13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CA23CAF" w14:textId="286F60F8" w:rsidR="00FE431B" w:rsidRDefault="008315C8">
          <w:pPr>
            <w:pStyle w:val="TOC3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0" w:history="1">
            <w:r w:rsidR="00FE431B" w:rsidRPr="00687167">
              <w:rPr>
                <w:rStyle w:val="Hyperlink"/>
                <w:noProof/>
              </w:rPr>
              <w:t>Calculation Example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_Toc54599510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13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6FEC929" w14:textId="55EC4F92" w:rsidR="00FE431B" w:rsidRDefault="008315C8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1" w:history="1">
            <w:r w:rsidR="00FE431B" w:rsidRPr="00687167">
              <w:rPr>
                <w:rStyle w:val="Hyperlink"/>
                <w:noProof/>
              </w:rPr>
              <w:t>6.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Enhancement: Additional KPI Validation Reports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_Toc54599511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14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3777FD97" w14:textId="158141E1" w:rsidR="00FE431B" w:rsidRDefault="008315C8">
          <w:pPr>
            <w:pStyle w:val="TOC3"/>
            <w:tabs>
              <w:tab w:val="left" w:pos="110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2" w:history="1">
            <w:r w:rsidR="00FE431B" w:rsidRPr="00687167">
              <w:rPr>
                <w:rStyle w:val="Hyperlink"/>
                <w:noProof/>
              </w:rPr>
              <w:t>6.1.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Detail KPI Validation Report – Q-URO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_Toc54599512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14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11485F94" w14:textId="1AE7F0AE" w:rsidR="00FE431B" w:rsidRDefault="008315C8">
          <w:pPr>
            <w:pStyle w:val="TOC3"/>
            <w:tabs>
              <w:tab w:val="left" w:pos="110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3" w:history="1">
            <w:r w:rsidR="00FE431B" w:rsidRPr="00687167">
              <w:rPr>
                <w:rStyle w:val="Hyperlink"/>
                <w:noProof/>
              </w:rPr>
              <w:t>6.2.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Detail KPI Validation Report – Q-SSO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_Toc54599513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14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20875C73" w14:textId="0439D5E6" w:rsidR="00FE431B" w:rsidRDefault="008315C8">
          <w:pPr>
            <w:pStyle w:val="TOC3"/>
            <w:tabs>
              <w:tab w:val="left" w:pos="1100"/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4" w:history="1">
            <w:r w:rsidR="00FE431B" w:rsidRPr="00687167">
              <w:rPr>
                <w:rStyle w:val="Hyperlink"/>
                <w:noProof/>
              </w:rPr>
              <w:t>6.3.</w:t>
            </w:r>
            <w:r w:rsidR="00FE431B">
              <w:rPr>
                <w:noProof/>
                <w:kern w:val="0"/>
                <w:lang w:val="en-ID" w:eastAsia="en-ID"/>
                <w14:ligatures w14:val="none"/>
              </w:rPr>
              <w:tab/>
            </w:r>
            <w:r w:rsidR="00FE431B" w:rsidRPr="00687167">
              <w:rPr>
                <w:rStyle w:val="Hyperlink"/>
                <w:noProof/>
              </w:rPr>
              <w:t>Detail KPI Validation Report – DSSF ATTENDANCE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_Toc54599514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14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3F27DA6" w14:textId="70E7019C" w:rsidR="00FE431B" w:rsidRDefault="008315C8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hyperlink w:anchor="_Toc54599515" w:history="1">
            <w:r w:rsidR="00FE431B" w:rsidRPr="00687167">
              <w:rPr>
                <w:rStyle w:val="Hyperlink"/>
                <w:noProof/>
              </w:rPr>
              <w:t>IMPACT ASSESSMENT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_Toc54599515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8CB02EE" w14:textId="0597F691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6" w:history="1">
            <w:r w:rsidR="00FE431B" w:rsidRPr="00687167">
              <w:rPr>
                <w:rStyle w:val="Hyperlink"/>
                <w:noProof/>
              </w:rPr>
              <w:t>Impacted Modules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_Toc54599516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6F3C0BB9" w14:textId="12756DFA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7" w:history="1">
            <w:r w:rsidR="00FE431B" w:rsidRPr="00687167">
              <w:rPr>
                <w:rStyle w:val="Hyperlink"/>
                <w:noProof/>
              </w:rPr>
              <w:t>Integration &amp; Interfaces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_Toc54599517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6D9A98F0" w14:textId="2727918E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8" w:history="1">
            <w:r w:rsidR="00FE431B" w:rsidRPr="00687167">
              <w:rPr>
                <w:rStyle w:val="Hyperlink"/>
                <w:noProof/>
              </w:rPr>
              <w:t>Data changes &amp; Migration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_Toc54599518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5EEA1C35" w14:textId="22A6BCE7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19" w:history="1">
            <w:r w:rsidR="00FE431B" w:rsidRPr="00687167">
              <w:rPr>
                <w:rStyle w:val="Hyperlink"/>
                <w:noProof/>
              </w:rPr>
              <w:t>Reports &amp; Data Dumps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_Toc54599519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5649022E" w14:textId="735B0CCA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20" w:history="1">
            <w:r w:rsidR="00FE431B" w:rsidRPr="00687167">
              <w:rPr>
                <w:rStyle w:val="Hyperlink"/>
                <w:noProof/>
              </w:rPr>
              <w:t>Communication interfaces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_Toc54599520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49E59240" w14:textId="67D11B65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21" w:history="1">
            <w:r w:rsidR="00FE431B" w:rsidRPr="00687167">
              <w:rPr>
                <w:rStyle w:val="Hyperlink"/>
                <w:noProof/>
              </w:rPr>
              <w:t>Hardware &amp; Infrastructure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_Toc54599521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15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07287E8A" w14:textId="1D648AF5" w:rsidR="00FE431B" w:rsidRDefault="008315C8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hyperlink w:anchor="_Toc54599522" w:history="1">
            <w:r w:rsidR="00FE431B" w:rsidRPr="00687167">
              <w:rPr>
                <w:rStyle w:val="Hyperlink"/>
                <w:noProof/>
              </w:rPr>
              <w:t>ANNEXURES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_Toc54599522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378B2D14" w14:textId="5BFBCADE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23" w:history="1">
            <w:r w:rsidR="00FE431B" w:rsidRPr="00687167">
              <w:rPr>
                <w:rStyle w:val="Hyperlink"/>
                <w:noProof/>
              </w:rPr>
              <w:t>Appendix A: Open Issues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_Toc54599523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16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714D33E6" w14:textId="60607485" w:rsidR="00FE431B" w:rsidRDefault="008315C8">
          <w:pPr>
            <w:pStyle w:val="TOC1"/>
            <w:rPr>
              <w:noProof/>
              <w:kern w:val="0"/>
              <w:lang w:val="en-ID" w:eastAsia="en-ID"/>
              <w14:ligatures w14:val="none"/>
            </w:rPr>
          </w:pPr>
          <w:hyperlink w:anchor="_Toc54599524" w:history="1">
            <w:r w:rsidR="00FE431B" w:rsidRPr="00687167">
              <w:rPr>
                <w:rStyle w:val="Hyperlink"/>
                <w:rFonts w:eastAsia="SimSun"/>
                <w:noProof/>
              </w:rPr>
              <w:t>APPROVAL SIGN-OFF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_Toc54599524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17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39CD0461" w14:textId="665D308D" w:rsidR="00FE431B" w:rsidRDefault="008315C8">
          <w:pPr>
            <w:pStyle w:val="TOC2"/>
            <w:tabs>
              <w:tab w:val="right" w:leader="dot" w:pos="9350"/>
            </w:tabs>
            <w:rPr>
              <w:noProof/>
              <w:kern w:val="0"/>
              <w:lang w:val="en-ID" w:eastAsia="en-ID"/>
              <w14:ligatures w14:val="none"/>
            </w:rPr>
          </w:pPr>
          <w:hyperlink w:anchor="_Toc54599525" w:history="1">
            <w:r w:rsidR="00FE431B" w:rsidRPr="00687167">
              <w:rPr>
                <w:rStyle w:val="Hyperlink"/>
                <w:noProof/>
              </w:rPr>
              <w:t>E-mail approval screen captures</w:t>
            </w:r>
            <w:r w:rsidR="00FE431B">
              <w:rPr>
                <w:noProof/>
                <w:webHidden/>
              </w:rPr>
              <w:tab/>
            </w:r>
            <w:r w:rsidR="00FE431B">
              <w:rPr>
                <w:noProof/>
                <w:webHidden/>
              </w:rPr>
              <w:fldChar w:fldCharType="begin"/>
            </w:r>
            <w:r w:rsidR="00FE431B">
              <w:rPr>
                <w:noProof/>
                <w:webHidden/>
              </w:rPr>
              <w:instrText xml:space="preserve"> PAGEREF _Toc54599525 \h </w:instrText>
            </w:r>
            <w:r w:rsidR="00FE431B">
              <w:rPr>
                <w:noProof/>
                <w:webHidden/>
              </w:rPr>
            </w:r>
            <w:r w:rsidR="00FE431B">
              <w:rPr>
                <w:noProof/>
                <w:webHidden/>
              </w:rPr>
              <w:fldChar w:fldCharType="separate"/>
            </w:r>
            <w:r w:rsidR="00FE431B">
              <w:rPr>
                <w:noProof/>
                <w:webHidden/>
              </w:rPr>
              <w:t>18</w:t>
            </w:r>
            <w:r w:rsidR="00FE431B">
              <w:rPr>
                <w:noProof/>
                <w:webHidden/>
              </w:rPr>
              <w:fldChar w:fldCharType="end"/>
            </w:r>
          </w:hyperlink>
        </w:p>
        <w:p w14:paraId="316DF9F6" w14:textId="092DC09A" w:rsidR="002A1351" w:rsidRDefault="002A1351" w:rsidP="002A1351">
          <w:pPr>
            <w:rPr>
              <w:b/>
              <w:bCs/>
              <w:noProof/>
              <w:sz w:val="18"/>
              <w:szCs w:val="18"/>
            </w:rPr>
          </w:pPr>
          <w:r w:rsidRPr="00887646">
            <w:rPr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14:paraId="5A3A6A8B" w14:textId="77777777" w:rsidR="002A1351" w:rsidRDefault="002A1351">
      <w:pPr>
        <w:spacing w:after="240" w:line="252" w:lineRule="auto"/>
        <w:ind w:left="0" w:right="0"/>
        <w:rPr>
          <w:noProof/>
          <w:color w:val="242852" w:themeColor="text2"/>
          <w:sz w:val="32"/>
          <w:szCs w:val="32"/>
          <w:lang w:val="en-GB"/>
        </w:rPr>
      </w:pPr>
      <w:r>
        <w:rPr>
          <w:noProof/>
          <w:color w:val="242852" w:themeColor="text2"/>
          <w:sz w:val="32"/>
          <w:szCs w:val="32"/>
          <w:lang w:val="en-GB"/>
        </w:rPr>
        <w:br w:type="page"/>
      </w:r>
    </w:p>
    <w:p w14:paraId="360472F1" w14:textId="77777777" w:rsidR="003965EF" w:rsidRDefault="003965EF" w:rsidP="003965EF">
      <w:pPr>
        <w:pStyle w:val="Heading1"/>
        <w:rPr>
          <w:lang w:val="en-GB"/>
        </w:rPr>
      </w:pPr>
      <w:bookmarkStart w:id="1" w:name="_Toc20161785"/>
      <w:bookmarkStart w:id="2" w:name="_Toc54599480"/>
      <w:r>
        <w:rPr>
          <w:lang w:val="en-GB"/>
        </w:rPr>
        <w:lastRenderedPageBreak/>
        <w:t>VERSION HISTORY</w:t>
      </w:r>
      <w:bookmarkEnd w:id="1"/>
      <w:bookmarkEnd w:id="2"/>
    </w:p>
    <w:tbl>
      <w:tblPr>
        <w:tblStyle w:val="GridTable1Light-Accent21"/>
        <w:tblW w:w="0" w:type="auto"/>
        <w:tblLook w:val="04A0" w:firstRow="1" w:lastRow="0" w:firstColumn="1" w:lastColumn="0" w:noHBand="0" w:noVBand="1"/>
      </w:tblPr>
      <w:tblGrid>
        <w:gridCol w:w="1165"/>
        <w:gridCol w:w="1620"/>
        <w:gridCol w:w="4227"/>
        <w:gridCol w:w="2338"/>
      </w:tblGrid>
      <w:tr w:rsidR="003965EF" w14:paraId="0B85897B" w14:textId="77777777" w:rsidTr="00ED5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3BA60B7" w14:textId="77777777" w:rsidR="003965EF" w:rsidRDefault="003965EF" w:rsidP="00ED5B54">
            <w:pPr>
              <w:spacing w:after="0" w:line="252" w:lineRule="auto"/>
              <w:ind w:left="0" w:right="0"/>
              <w:rPr>
                <w:lang w:val="en-GB"/>
              </w:rPr>
            </w:pPr>
            <w:r>
              <w:rPr>
                <w:lang w:val="en-GB"/>
              </w:rPr>
              <w:t>VERSION</w:t>
            </w:r>
          </w:p>
        </w:tc>
        <w:tc>
          <w:tcPr>
            <w:tcW w:w="1620" w:type="dxa"/>
          </w:tcPr>
          <w:p w14:paraId="001D2C2B" w14:textId="77777777" w:rsidR="003965EF" w:rsidRDefault="003965EF" w:rsidP="00ED5B54">
            <w:pPr>
              <w:spacing w:after="0" w:line="252" w:lineRule="auto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4227" w:type="dxa"/>
          </w:tcPr>
          <w:p w14:paraId="7A341F5F" w14:textId="77777777" w:rsidR="003965EF" w:rsidRDefault="003965EF" w:rsidP="00ED5B54">
            <w:pPr>
              <w:spacing w:after="0" w:line="252" w:lineRule="auto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CHANGE</w:t>
            </w:r>
          </w:p>
        </w:tc>
        <w:tc>
          <w:tcPr>
            <w:tcW w:w="2338" w:type="dxa"/>
          </w:tcPr>
          <w:p w14:paraId="3CA470BB" w14:textId="77777777" w:rsidR="003965EF" w:rsidRDefault="003965EF" w:rsidP="00ED5B54">
            <w:pPr>
              <w:spacing w:after="0" w:line="252" w:lineRule="auto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BY</w:t>
            </w:r>
          </w:p>
        </w:tc>
      </w:tr>
      <w:tr w:rsidR="00107093" w14:paraId="6BD73F0F" w14:textId="77777777" w:rsidTr="00ED5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003CF93" w14:textId="4341686C" w:rsidR="00107093" w:rsidRDefault="003947EC" w:rsidP="00107093">
            <w:pPr>
              <w:spacing w:after="0" w:line="252" w:lineRule="auto"/>
              <w:ind w:left="0" w:right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1.0</w:t>
            </w:r>
          </w:p>
        </w:tc>
        <w:tc>
          <w:tcPr>
            <w:tcW w:w="1620" w:type="dxa"/>
          </w:tcPr>
          <w:p w14:paraId="0D3F2B3F" w14:textId="2E1616BE" w:rsidR="00107093" w:rsidRPr="000C1602" w:rsidRDefault="003947EC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26/10/2020</w:t>
            </w:r>
          </w:p>
        </w:tc>
        <w:tc>
          <w:tcPr>
            <w:tcW w:w="4227" w:type="dxa"/>
          </w:tcPr>
          <w:p w14:paraId="4B6AD87E" w14:textId="7A4A0618" w:rsidR="00107093" w:rsidRDefault="003947EC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Release for approval</w:t>
            </w:r>
          </w:p>
        </w:tc>
        <w:tc>
          <w:tcPr>
            <w:tcW w:w="2338" w:type="dxa"/>
          </w:tcPr>
          <w:p w14:paraId="5D0033FC" w14:textId="47BCA76A" w:rsidR="00107093" w:rsidRDefault="003947EC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Romet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Roosalu</w:t>
            </w:r>
            <w:proofErr w:type="spellEnd"/>
          </w:p>
        </w:tc>
      </w:tr>
      <w:tr w:rsidR="00B922BC" w14:paraId="471D63B2" w14:textId="77777777" w:rsidTr="00ED5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787E92C" w14:textId="77777777" w:rsidR="00B922BC" w:rsidRDefault="00B922BC" w:rsidP="00107093">
            <w:pPr>
              <w:spacing w:after="0" w:line="252" w:lineRule="auto"/>
              <w:ind w:left="0" w:right="0"/>
              <w:rPr>
                <w:sz w:val="20"/>
                <w:lang w:val="en-GB"/>
              </w:rPr>
            </w:pPr>
          </w:p>
        </w:tc>
        <w:tc>
          <w:tcPr>
            <w:tcW w:w="1620" w:type="dxa"/>
          </w:tcPr>
          <w:p w14:paraId="74091612" w14:textId="77777777" w:rsidR="00B922BC" w:rsidRDefault="00B922BC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</w:p>
        </w:tc>
        <w:tc>
          <w:tcPr>
            <w:tcW w:w="4227" w:type="dxa"/>
          </w:tcPr>
          <w:p w14:paraId="1BA0AF9F" w14:textId="77777777" w:rsidR="00B922BC" w:rsidRDefault="00B922BC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</w:p>
        </w:tc>
        <w:tc>
          <w:tcPr>
            <w:tcW w:w="2338" w:type="dxa"/>
          </w:tcPr>
          <w:p w14:paraId="7E7E1CA2" w14:textId="77777777" w:rsidR="00B922BC" w:rsidRDefault="00B922BC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</w:p>
        </w:tc>
      </w:tr>
      <w:tr w:rsidR="00107093" w14:paraId="5A9D832B" w14:textId="77777777" w:rsidTr="00ED5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CF7FB78" w14:textId="79659C32" w:rsidR="00107093" w:rsidRPr="000C1602" w:rsidRDefault="00107093" w:rsidP="00107093">
            <w:pPr>
              <w:spacing w:after="0" w:line="252" w:lineRule="auto"/>
              <w:ind w:left="0" w:right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</w:t>
            </w:r>
            <w:r w:rsidRPr="000C1602">
              <w:rPr>
                <w:sz w:val="20"/>
                <w:lang w:val="en-GB"/>
              </w:rPr>
              <w:t>.</w:t>
            </w:r>
            <w:r>
              <w:rPr>
                <w:sz w:val="20"/>
                <w:lang w:val="en-GB"/>
              </w:rPr>
              <w:t>1</w:t>
            </w:r>
          </w:p>
        </w:tc>
        <w:tc>
          <w:tcPr>
            <w:tcW w:w="1620" w:type="dxa"/>
          </w:tcPr>
          <w:p w14:paraId="7076DE84" w14:textId="255D268E" w:rsidR="00107093" w:rsidRPr="000C1602" w:rsidRDefault="00A72D01" w:rsidP="00A72D01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22</w:t>
            </w:r>
            <w:r w:rsidR="00107093" w:rsidRPr="000C1602">
              <w:rPr>
                <w:sz w:val="20"/>
                <w:lang w:val="en-GB"/>
              </w:rPr>
              <w:t>/</w:t>
            </w:r>
            <w:r>
              <w:rPr>
                <w:sz w:val="20"/>
                <w:lang w:val="en-GB"/>
              </w:rPr>
              <w:t>1</w:t>
            </w:r>
            <w:r w:rsidR="00A8528B">
              <w:rPr>
                <w:sz w:val="20"/>
                <w:lang w:val="en-GB"/>
              </w:rPr>
              <w:t>0</w:t>
            </w:r>
            <w:r w:rsidR="00107093" w:rsidRPr="000C1602">
              <w:rPr>
                <w:sz w:val="20"/>
                <w:lang w:val="en-GB"/>
              </w:rPr>
              <w:t>/20</w:t>
            </w:r>
            <w:r w:rsidR="00A8528B">
              <w:rPr>
                <w:sz w:val="20"/>
                <w:lang w:val="en-GB"/>
              </w:rPr>
              <w:t>20</w:t>
            </w:r>
          </w:p>
        </w:tc>
        <w:tc>
          <w:tcPr>
            <w:tcW w:w="4227" w:type="dxa"/>
          </w:tcPr>
          <w:p w14:paraId="1B436970" w14:textId="777F04AC" w:rsidR="00107093" w:rsidRPr="000C1602" w:rsidRDefault="00107093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Creating</w:t>
            </w:r>
            <w:r w:rsidRPr="000C1602">
              <w:rPr>
                <w:sz w:val="20"/>
                <w:lang w:val="en-GB"/>
              </w:rPr>
              <w:t xml:space="preserve"> of document</w:t>
            </w:r>
          </w:p>
        </w:tc>
        <w:tc>
          <w:tcPr>
            <w:tcW w:w="2338" w:type="dxa"/>
          </w:tcPr>
          <w:p w14:paraId="0430AE5B" w14:textId="42844F60" w:rsidR="00107093" w:rsidRPr="000C1602" w:rsidRDefault="00A72D01" w:rsidP="00107093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/>
              </w:rPr>
            </w:pPr>
            <w:r w:rsidRPr="005E1290">
              <w:rPr>
                <w:sz w:val="20"/>
                <w:lang w:val="en-GB"/>
              </w:rPr>
              <w:t xml:space="preserve">Parthipan </w:t>
            </w:r>
            <w:proofErr w:type="spellStart"/>
            <w:r w:rsidRPr="005E1290">
              <w:rPr>
                <w:sz w:val="20"/>
                <w:lang w:val="en-GB"/>
              </w:rPr>
              <w:t>Rajagopal</w:t>
            </w:r>
            <w:proofErr w:type="spellEnd"/>
          </w:p>
        </w:tc>
      </w:tr>
    </w:tbl>
    <w:p w14:paraId="64DA5398" w14:textId="77777777" w:rsidR="00A6374B" w:rsidRDefault="00A6374B" w:rsidP="0032742E">
      <w:bookmarkStart w:id="3" w:name="_Toc20567888"/>
    </w:p>
    <w:p w14:paraId="3F3843C0" w14:textId="60F9A921" w:rsidR="00A6374B" w:rsidRPr="00E75BCD" w:rsidRDefault="00A6374B" w:rsidP="00A6374B">
      <w:pPr>
        <w:pStyle w:val="Heading1"/>
      </w:pPr>
      <w:bookmarkStart w:id="4" w:name="_Toc54599481"/>
      <w:r w:rsidRPr="00E75BCD">
        <w:t>REFERENCES</w:t>
      </w:r>
      <w:bookmarkEnd w:id="3"/>
      <w:bookmarkEnd w:id="4"/>
    </w:p>
    <w:p w14:paraId="6C8BE1AE" w14:textId="77777777" w:rsidR="00A6374B" w:rsidRPr="00902223" w:rsidRDefault="00A6374B" w:rsidP="00A6374B">
      <w:r w:rsidRPr="00902223">
        <w:t>Referenced document names or links:</w:t>
      </w:r>
    </w:p>
    <w:tbl>
      <w:tblPr>
        <w:tblStyle w:val="GridTable1Light-Accent210"/>
        <w:tblW w:w="0" w:type="auto"/>
        <w:tblLook w:val="04A0" w:firstRow="1" w:lastRow="0" w:firstColumn="1" w:lastColumn="0" w:noHBand="0" w:noVBand="1"/>
      </w:tblPr>
      <w:tblGrid>
        <w:gridCol w:w="1894"/>
        <w:gridCol w:w="3798"/>
        <w:gridCol w:w="3663"/>
      </w:tblGrid>
      <w:tr w:rsidR="00A6374B" w:rsidRPr="008902A9" w14:paraId="0A2B12EB" w14:textId="77777777" w:rsidTr="0039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4" w:type="dxa"/>
          </w:tcPr>
          <w:p w14:paraId="4D5DD49C" w14:textId="77777777" w:rsidR="00A6374B" w:rsidRPr="00FD0428" w:rsidRDefault="00A6374B" w:rsidP="00ED5B54">
            <w:pPr>
              <w:spacing w:after="0"/>
              <w:rPr>
                <w:szCs w:val="20"/>
              </w:rPr>
            </w:pPr>
            <w:r w:rsidRPr="00FD0428">
              <w:rPr>
                <w:szCs w:val="20"/>
              </w:rPr>
              <w:t>DOCUMENT</w:t>
            </w:r>
          </w:p>
        </w:tc>
        <w:tc>
          <w:tcPr>
            <w:tcW w:w="3798" w:type="dxa"/>
          </w:tcPr>
          <w:p w14:paraId="23B23D04" w14:textId="77777777" w:rsidR="00A6374B" w:rsidRPr="00FD0428" w:rsidRDefault="00A6374B" w:rsidP="00ED5B54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FD0428">
              <w:rPr>
                <w:szCs w:val="20"/>
              </w:rPr>
              <w:t>DESCRIPTION</w:t>
            </w:r>
          </w:p>
        </w:tc>
        <w:tc>
          <w:tcPr>
            <w:tcW w:w="3663" w:type="dxa"/>
          </w:tcPr>
          <w:p w14:paraId="07DB7BDA" w14:textId="77777777" w:rsidR="00A6374B" w:rsidRPr="00FD0428" w:rsidRDefault="00A6374B" w:rsidP="00ED5B54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FD0428">
              <w:rPr>
                <w:szCs w:val="20"/>
              </w:rPr>
              <w:t>COMMENT</w:t>
            </w:r>
          </w:p>
        </w:tc>
      </w:tr>
      <w:bookmarkStart w:id="5" w:name="_MON_1660199757"/>
      <w:bookmarkEnd w:id="5"/>
      <w:tr w:rsidR="00A6374B" w:rsidRPr="008902A9" w14:paraId="3B758FF3" w14:textId="77777777" w:rsidTr="0039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4" w:type="dxa"/>
          </w:tcPr>
          <w:p w14:paraId="3181881B" w14:textId="019CEEFB" w:rsidR="00A6374B" w:rsidRPr="00FD0428" w:rsidRDefault="00A72D01" w:rsidP="00ED5B54">
            <w:pPr>
              <w:spacing w:after="0"/>
              <w:rPr>
                <w:sz w:val="20"/>
              </w:rPr>
            </w:pPr>
            <w:r>
              <w:rPr>
                <w:b w:val="0"/>
                <w:bCs w:val="0"/>
                <w:sz w:val="20"/>
              </w:rPr>
              <w:object w:dxaOrig="1534" w:dyaOrig="997" w14:anchorId="66BC4E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45pt;height:49.5pt" o:ole="">
                  <v:imagedata r:id="rId16" o:title=""/>
                </v:shape>
                <o:OLEObject Type="Embed" ProgID="Word.Document.12" ShapeID="_x0000_i1025" DrawAspect="Icon" ObjectID="_1665320208" r:id="rId17">
                  <o:FieldCodes>\s</o:FieldCodes>
                </o:OLEObject>
              </w:object>
            </w:r>
          </w:p>
        </w:tc>
        <w:tc>
          <w:tcPr>
            <w:tcW w:w="3798" w:type="dxa"/>
          </w:tcPr>
          <w:p w14:paraId="514F3944" w14:textId="0B198474" w:rsidR="00A6374B" w:rsidRPr="00FD0428" w:rsidRDefault="00FC308C" w:rsidP="00ED5B5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Integrated Business Requirement Specification document </w:t>
            </w:r>
          </w:p>
        </w:tc>
        <w:tc>
          <w:tcPr>
            <w:tcW w:w="3663" w:type="dxa"/>
          </w:tcPr>
          <w:p w14:paraId="03800215" w14:textId="135873E8" w:rsidR="00FC308C" w:rsidRPr="00FC308C" w:rsidRDefault="00FC308C" w:rsidP="00FC308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C308C">
              <w:rPr>
                <w:sz w:val="20"/>
              </w:rPr>
              <w:t xml:space="preserve">From: </w:t>
            </w:r>
            <w:proofErr w:type="spellStart"/>
            <w:r w:rsidRPr="00FC308C">
              <w:rPr>
                <w:sz w:val="20"/>
              </w:rPr>
              <w:t>Amri</w:t>
            </w:r>
            <w:proofErr w:type="spellEnd"/>
            <w:r w:rsidRPr="00FC308C">
              <w:rPr>
                <w:sz w:val="20"/>
              </w:rPr>
              <w:t xml:space="preserve"> </w:t>
            </w:r>
            <w:proofErr w:type="spellStart"/>
            <w:r w:rsidRPr="00FC308C">
              <w:rPr>
                <w:sz w:val="20"/>
              </w:rPr>
              <w:t>Setiadi</w:t>
            </w:r>
            <w:proofErr w:type="spellEnd"/>
          </w:p>
          <w:p w14:paraId="6754CE27" w14:textId="1C3E9ADA" w:rsidR="00A6374B" w:rsidRPr="00FD0428" w:rsidRDefault="00FC308C" w:rsidP="00A72D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C308C">
              <w:rPr>
                <w:sz w:val="20"/>
              </w:rPr>
              <w:t xml:space="preserve">Sent: Thursday, </w:t>
            </w:r>
            <w:r w:rsidR="00A72D01">
              <w:rPr>
                <w:sz w:val="20"/>
              </w:rPr>
              <w:t>19</w:t>
            </w:r>
            <w:r w:rsidRPr="00FC308C">
              <w:rPr>
                <w:sz w:val="20"/>
              </w:rPr>
              <w:t xml:space="preserve"> </w:t>
            </w:r>
            <w:r w:rsidR="00A72D01">
              <w:rPr>
                <w:sz w:val="20"/>
              </w:rPr>
              <w:t>October</w:t>
            </w:r>
            <w:r w:rsidRPr="00FC308C">
              <w:rPr>
                <w:sz w:val="20"/>
              </w:rPr>
              <w:t xml:space="preserve"> 2020 6:5</w:t>
            </w:r>
            <w:r w:rsidR="00A72D01">
              <w:rPr>
                <w:sz w:val="20"/>
              </w:rPr>
              <w:t>0</w:t>
            </w:r>
            <w:r w:rsidRPr="00FC308C">
              <w:rPr>
                <w:sz w:val="20"/>
              </w:rPr>
              <w:t xml:space="preserve"> PM</w:t>
            </w:r>
          </w:p>
        </w:tc>
      </w:tr>
    </w:tbl>
    <w:p w14:paraId="7A070027" w14:textId="1F3F6A9B" w:rsidR="003965EF" w:rsidRDefault="003965EF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noProof/>
          <w:color w:val="242852" w:themeColor="text2"/>
          <w:sz w:val="32"/>
          <w:szCs w:val="32"/>
          <w:lang w:val="en-GB"/>
        </w:rPr>
      </w:pPr>
      <w:bookmarkStart w:id="6" w:name="_MON_1660139317"/>
      <w:bookmarkEnd w:id="6"/>
      <w:r>
        <w:rPr>
          <w:noProof/>
          <w:color w:val="242852" w:themeColor="text2"/>
          <w:sz w:val="32"/>
          <w:szCs w:val="32"/>
          <w:lang w:val="en-GB"/>
        </w:rPr>
        <w:br w:type="page"/>
      </w:r>
    </w:p>
    <w:p w14:paraId="6A10D27F" w14:textId="324EEF13" w:rsidR="00CA46FA" w:rsidRPr="00D31263" w:rsidRDefault="005D2AAB" w:rsidP="00CA46FA">
      <w:pPr>
        <w:pStyle w:val="Heading1"/>
        <w:rPr>
          <w:caps w:val="0"/>
        </w:rPr>
      </w:pPr>
      <w:bookmarkStart w:id="7" w:name="_Toc54599482"/>
      <w:bookmarkEnd w:id="0"/>
      <w:r>
        <w:rPr>
          <w:caps w:val="0"/>
        </w:rPr>
        <w:lastRenderedPageBreak/>
        <w:t>SUMMARY</w:t>
      </w:r>
      <w:bookmarkEnd w:id="7"/>
    </w:p>
    <w:p w14:paraId="04F93A0F" w14:textId="16B1B47E" w:rsidR="0032742E" w:rsidRDefault="0032742E" w:rsidP="0032742E">
      <w:pPr>
        <w:pStyle w:val="Heading2"/>
      </w:pPr>
      <w:bookmarkStart w:id="8" w:name="_Toc54599483"/>
      <w:bookmarkStart w:id="9" w:name="_Toc15039197"/>
      <w:bookmarkStart w:id="10" w:name="_Toc30055687"/>
      <w:bookmarkStart w:id="11" w:name="_Toc15039205"/>
      <w:r>
        <w:t xml:space="preserve">Current </w:t>
      </w:r>
      <w:r w:rsidR="006E48BD">
        <w:t>S</w:t>
      </w:r>
      <w:r>
        <w:t>olution</w:t>
      </w:r>
      <w:bookmarkEnd w:id="8"/>
    </w:p>
    <w:p w14:paraId="1E395262" w14:textId="495361F4" w:rsidR="00A43A32" w:rsidRPr="005952AE" w:rsidRDefault="00A8528B" w:rsidP="005952AE">
      <w:pPr>
        <w:jc w:val="both"/>
      </w:pPr>
      <w:r>
        <w:t xml:space="preserve">In current MOBII module </w:t>
      </w:r>
      <w:r w:rsidR="00EB74E6">
        <w:t>‘</w:t>
      </w:r>
      <w:r w:rsidR="00EB74E6" w:rsidRPr="00EB74E6">
        <w:t>Target KPI &amp; Achievement Aggregation</w:t>
      </w:r>
      <w:r w:rsidR="00EB74E6">
        <w:t>’</w:t>
      </w:r>
      <w:r>
        <w:t xml:space="preserve">, </w:t>
      </w:r>
      <w:r w:rsidR="00EB74E6">
        <w:t>v</w:t>
      </w:r>
      <w:r w:rsidR="004D67CC">
        <w:t>arious</w:t>
      </w:r>
      <w:r w:rsidR="003D3C63">
        <w:t xml:space="preserve"> </w:t>
      </w:r>
      <w:r w:rsidR="004D67CC">
        <w:t>K</w:t>
      </w:r>
      <w:r w:rsidR="00EB74E6">
        <w:t>ey Performance Indexe</w:t>
      </w:r>
      <w:r w:rsidR="004D67CC">
        <w:t>s</w:t>
      </w:r>
      <w:r w:rsidR="00EB74E6">
        <w:t xml:space="preserve"> (KPI’s)</w:t>
      </w:r>
      <w:r w:rsidR="004D67CC">
        <w:t xml:space="preserve"> are </w:t>
      </w:r>
      <w:r w:rsidR="005952AE">
        <w:t>developed</w:t>
      </w:r>
      <w:r w:rsidR="004D67CC">
        <w:t xml:space="preserve"> which are used for </w:t>
      </w:r>
      <w:r w:rsidR="003D3C63">
        <w:t>I</w:t>
      </w:r>
      <w:r w:rsidR="004D67CC">
        <w:t>ncentive</w:t>
      </w:r>
      <w:r w:rsidR="00EB74E6">
        <w:t xml:space="preserve"> &amp; Commission</w:t>
      </w:r>
      <w:r w:rsidR="004D67CC">
        <w:t xml:space="preserve"> calculation</w:t>
      </w:r>
      <w:r w:rsidR="005952AE">
        <w:t>, as next:</w:t>
      </w:r>
    </w:p>
    <w:p w14:paraId="3D9DB00C" w14:textId="52CCECA7" w:rsidR="00A43A32" w:rsidRDefault="00A43A32" w:rsidP="00A43A32">
      <w:pPr>
        <w:pStyle w:val="ListParagraph"/>
        <w:numPr>
          <w:ilvl w:val="0"/>
          <w:numId w:val="14"/>
        </w:numPr>
      </w:pPr>
      <w:r w:rsidRPr="00A43A32">
        <w:rPr>
          <w:b/>
          <w:bCs/>
        </w:rPr>
        <w:t>Custom KPI</w:t>
      </w:r>
      <w:r>
        <w:rPr>
          <w:b/>
          <w:bCs/>
        </w:rPr>
        <w:t xml:space="preserve"> (C-KPI</w:t>
      </w:r>
      <w:proofErr w:type="gramStart"/>
      <w:r>
        <w:rPr>
          <w:b/>
          <w:bCs/>
        </w:rPr>
        <w:t>)</w:t>
      </w:r>
      <w:proofErr w:type="gramEnd"/>
      <w:r>
        <w:br/>
      </w:r>
      <w:r w:rsidRPr="00A43A32">
        <w:t>These KPI</w:t>
      </w:r>
      <w:r>
        <w:t>’</w:t>
      </w:r>
      <w:r w:rsidRPr="00A43A32">
        <w:t xml:space="preserve">s </w:t>
      </w:r>
      <w:r>
        <w:t>are having</w:t>
      </w:r>
      <w:r w:rsidRPr="00A43A32">
        <w:t xml:space="preserve"> pre-defined logic</w:t>
      </w:r>
      <w:r>
        <w:t>, where</w:t>
      </w:r>
      <w:r w:rsidRPr="00A43A32">
        <w:t xml:space="preserve"> calculation </w:t>
      </w:r>
      <w:r>
        <w:t xml:space="preserve">logic </w:t>
      </w:r>
      <w:r w:rsidRPr="00A43A32">
        <w:t xml:space="preserve">cannot be influenced by the </w:t>
      </w:r>
      <w:r>
        <w:t>Business U</w:t>
      </w:r>
      <w:r w:rsidRPr="00A43A32">
        <w:t xml:space="preserve">ser. </w:t>
      </w:r>
      <w:r>
        <w:t>Custom calculation</w:t>
      </w:r>
      <w:r w:rsidRPr="00A43A32">
        <w:t xml:space="preserve"> </w:t>
      </w:r>
      <w:r>
        <w:t xml:space="preserve">methodology is defined by </w:t>
      </w:r>
      <w:r w:rsidR="00542F80">
        <w:t>INDOSAT</w:t>
      </w:r>
      <w:r w:rsidRPr="00A43A32">
        <w:t xml:space="preserve"> and </w:t>
      </w:r>
      <w:r>
        <w:t>built</w:t>
      </w:r>
      <w:r w:rsidRPr="00A43A32">
        <w:t xml:space="preserve"> </w:t>
      </w:r>
      <w:r>
        <w:t xml:space="preserve">into </w:t>
      </w:r>
      <w:r w:rsidR="003947EC">
        <w:t>MOBII</w:t>
      </w:r>
      <w:r>
        <w:t xml:space="preserve"> module “</w:t>
      </w:r>
      <w:r w:rsidRPr="00A43A32">
        <w:t>Target KPI &amp; Achievement Aggregation</w:t>
      </w:r>
      <w:r>
        <w:t>” by</w:t>
      </w:r>
      <w:r w:rsidRPr="00A43A32">
        <w:t xml:space="preserve"> developer</w:t>
      </w:r>
      <w:r>
        <w:t>s</w:t>
      </w:r>
      <w:r w:rsidRPr="00A43A32">
        <w:t>.</w:t>
      </w:r>
      <w:r>
        <w:t xml:space="preserve"> </w:t>
      </w:r>
      <w:r w:rsidRPr="00A43A32">
        <w:t>Data source for th</w:t>
      </w:r>
      <w:r>
        <w:t>ese</w:t>
      </w:r>
      <w:r w:rsidRPr="00A43A32">
        <w:t xml:space="preserve"> KPI</w:t>
      </w:r>
      <w:r>
        <w:t>’s</w:t>
      </w:r>
      <w:r w:rsidRPr="00A43A32">
        <w:t xml:space="preserve"> can be internal </w:t>
      </w:r>
      <w:r w:rsidR="003947EC">
        <w:t>MOBII</w:t>
      </w:r>
      <w:r w:rsidRPr="00A43A32">
        <w:t xml:space="preserve"> event</w:t>
      </w:r>
      <w:r>
        <w:t>/transaction</w:t>
      </w:r>
      <w:r w:rsidRPr="00A43A32">
        <w:t xml:space="preserve"> or external</w:t>
      </w:r>
      <w:r>
        <w:t xml:space="preserve"> (HADOOP, DWH etc.)</w:t>
      </w:r>
      <w:r w:rsidRPr="00A43A32">
        <w:t xml:space="preserve"> file</w:t>
      </w:r>
      <w:r>
        <w:t>-feed</w:t>
      </w:r>
      <w:r w:rsidRPr="00A43A32">
        <w:t xml:space="preserve"> data</w:t>
      </w:r>
      <w:r>
        <w:t>.</w:t>
      </w:r>
    </w:p>
    <w:p w14:paraId="537F83E2" w14:textId="77777777" w:rsidR="00A43A32" w:rsidRPr="00A43A32" w:rsidRDefault="00A43A32" w:rsidP="00A43A32">
      <w:pPr>
        <w:pStyle w:val="ListParagraph"/>
        <w:ind w:left="792"/>
      </w:pPr>
    </w:p>
    <w:p w14:paraId="3DDF9C6F" w14:textId="32B35015" w:rsidR="00A43A32" w:rsidRDefault="00A43A32" w:rsidP="00A43A32">
      <w:pPr>
        <w:pStyle w:val="ListParagraph"/>
        <w:numPr>
          <w:ilvl w:val="0"/>
          <w:numId w:val="14"/>
        </w:numPr>
      </w:pPr>
      <w:r w:rsidRPr="00A43A32">
        <w:rPr>
          <w:b/>
          <w:bCs/>
        </w:rPr>
        <w:t>Accumulated</w:t>
      </w:r>
      <w:r>
        <w:rPr>
          <w:b/>
          <w:bCs/>
        </w:rPr>
        <w:t xml:space="preserve"> KPI (A-KPI)</w:t>
      </w:r>
      <w:r w:rsidRPr="00A43A32">
        <w:rPr>
          <w:b/>
          <w:bCs/>
        </w:rPr>
        <w:br/>
      </w:r>
      <w:r>
        <w:t>Where Accumulated KPI (Parent KPI) a</w:t>
      </w:r>
      <w:r w:rsidRPr="00A43A32">
        <w:t xml:space="preserve">chievements </w:t>
      </w:r>
      <w:r>
        <w:t>is</w:t>
      </w:r>
      <w:r w:rsidRPr="00A43A32">
        <w:t xml:space="preserve"> calculated from </w:t>
      </w:r>
      <w:r>
        <w:t>multiple</w:t>
      </w:r>
      <w:r w:rsidRPr="00A43A32">
        <w:t xml:space="preserve"> </w:t>
      </w:r>
      <w:r>
        <w:t>KPI (Child KPI)</w:t>
      </w:r>
      <w:r w:rsidRPr="00A43A32">
        <w:t xml:space="preserve"> achievements</w:t>
      </w:r>
    </w:p>
    <w:p w14:paraId="241409C7" w14:textId="77777777" w:rsidR="00751E9B" w:rsidRDefault="00751E9B" w:rsidP="00751E9B">
      <w:pPr>
        <w:pStyle w:val="ListParagraph"/>
        <w:ind w:left="792"/>
      </w:pPr>
    </w:p>
    <w:p w14:paraId="7919ADF1" w14:textId="7BE50B86" w:rsidR="00A43A32" w:rsidRPr="005952AE" w:rsidRDefault="00A43A32" w:rsidP="00A43A32">
      <w:pPr>
        <w:pStyle w:val="ListParagraph"/>
        <w:numPr>
          <w:ilvl w:val="0"/>
          <w:numId w:val="14"/>
        </w:numPr>
        <w:rPr>
          <w:b/>
          <w:bCs/>
        </w:rPr>
      </w:pPr>
      <w:r w:rsidRPr="00A43A32">
        <w:rPr>
          <w:b/>
          <w:bCs/>
        </w:rPr>
        <w:t>Derived KPI</w:t>
      </w:r>
      <w:r>
        <w:rPr>
          <w:b/>
          <w:bCs/>
        </w:rPr>
        <w:t xml:space="preserve"> (D-KPI</w:t>
      </w:r>
      <w:proofErr w:type="gramStart"/>
      <w:r>
        <w:rPr>
          <w:b/>
          <w:bCs/>
        </w:rPr>
        <w:t>)</w:t>
      </w:r>
      <w:proofErr w:type="gramEnd"/>
      <w:r w:rsidRPr="00A43A32">
        <w:rPr>
          <w:b/>
          <w:bCs/>
        </w:rPr>
        <w:br/>
      </w:r>
      <w:r w:rsidRPr="00A43A32">
        <w:t xml:space="preserve">Derived KPI </w:t>
      </w:r>
      <w:r>
        <w:t>is</w:t>
      </w:r>
      <w:r w:rsidRPr="00A43A32">
        <w:t xml:space="preserve"> dependent KPI</w:t>
      </w:r>
      <w:r w:rsidR="00C302ED">
        <w:t xml:space="preserve"> (Parent KPI)</w:t>
      </w:r>
      <w:r w:rsidRPr="00A43A32">
        <w:t xml:space="preserve">, </w:t>
      </w:r>
      <w:r>
        <w:t>where result derived</w:t>
      </w:r>
      <w:r w:rsidRPr="00A43A32">
        <w:t xml:space="preserve"> </w:t>
      </w:r>
      <w:r>
        <w:t>from</w:t>
      </w:r>
      <w:r w:rsidRPr="00A43A32">
        <w:t xml:space="preserve"> </w:t>
      </w:r>
      <w:r w:rsidR="00C302ED">
        <w:t>multiple</w:t>
      </w:r>
      <w:r w:rsidRPr="00A43A32">
        <w:t xml:space="preserve"> KPI</w:t>
      </w:r>
      <w:r w:rsidR="00C302ED">
        <w:t xml:space="preserve"> (Child KPI)</w:t>
      </w:r>
      <w:r>
        <w:t>,</w:t>
      </w:r>
      <w:r w:rsidRPr="00A43A32">
        <w:t xml:space="preserve"> based on </w:t>
      </w:r>
      <w:r>
        <w:t>Business</w:t>
      </w:r>
      <w:r w:rsidRPr="00A43A32">
        <w:t xml:space="preserve"> </w:t>
      </w:r>
      <w:r>
        <w:t>U</w:t>
      </w:r>
      <w:r w:rsidRPr="00A43A32">
        <w:t>ser defined logic</w:t>
      </w:r>
      <w:r>
        <w:t>. The Business User can define calculation logic, using following methods:</w:t>
      </w:r>
      <w:r w:rsidR="005952AE">
        <w:br/>
      </w:r>
    </w:p>
    <w:p w14:paraId="5FA99F6E" w14:textId="66E61BE9" w:rsidR="00A43A32" w:rsidRPr="007328C5" w:rsidRDefault="00A43A32" w:rsidP="00A43A32">
      <w:pPr>
        <w:pStyle w:val="ListParagraph"/>
        <w:numPr>
          <w:ilvl w:val="1"/>
          <w:numId w:val="14"/>
        </w:numPr>
        <w:rPr>
          <w:b/>
          <w:bCs/>
        </w:rPr>
      </w:pPr>
      <w:r w:rsidRPr="00A43A32">
        <w:rPr>
          <w:b/>
          <w:bCs/>
        </w:rPr>
        <w:t>By Weightage</w:t>
      </w:r>
      <w:r w:rsidR="00C302ED">
        <w:rPr>
          <w:b/>
          <w:bCs/>
        </w:rPr>
        <w:br/>
      </w:r>
      <w:r w:rsidR="00C302ED" w:rsidRPr="00C302ED">
        <w:t>Where Business User can select multiple KPI’s and provide the weightage % for each</w:t>
      </w:r>
      <w:r w:rsidR="005952AE">
        <w:t xml:space="preserve"> KPI, to aggregate final delivered value.</w:t>
      </w:r>
    </w:p>
    <w:p w14:paraId="5705637D" w14:textId="77777777" w:rsidR="005952AE" w:rsidRPr="00A43A32" w:rsidRDefault="005952AE" w:rsidP="005952AE">
      <w:pPr>
        <w:pStyle w:val="ListParagraph"/>
        <w:ind w:left="1512"/>
        <w:rPr>
          <w:b/>
          <w:bCs/>
        </w:rPr>
      </w:pPr>
    </w:p>
    <w:p w14:paraId="4815EE45" w14:textId="2438712A" w:rsidR="00A43A32" w:rsidRPr="005952AE" w:rsidRDefault="00A43A32" w:rsidP="00A43A32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By Slab</w:t>
      </w:r>
      <w:r w:rsidR="00C302ED">
        <w:rPr>
          <w:b/>
          <w:bCs/>
        </w:rPr>
        <w:br/>
      </w:r>
      <w:r w:rsidR="00C302ED">
        <w:t xml:space="preserve">Where Business User </w:t>
      </w:r>
      <w:r w:rsidR="00C302ED" w:rsidRPr="00C302ED">
        <w:t>can be defined on the value ranges of a child KPI. For each slab, an associated derived KPI value will be provided</w:t>
      </w:r>
    </w:p>
    <w:p w14:paraId="245A1028" w14:textId="77777777" w:rsidR="005952AE" w:rsidRDefault="005952AE" w:rsidP="005952AE">
      <w:pPr>
        <w:pStyle w:val="ListParagraph"/>
        <w:ind w:left="1512"/>
        <w:rPr>
          <w:b/>
          <w:bCs/>
        </w:rPr>
      </w:pPr>
    </w:p>
    <w:p w14:paraId="38DC6621" w14:textId="7E1BBBBB" w:rsidR="00751E9B" w:rsidRPr="00751E9B" w:rsidRDefault="00A43A32" w:rsidP="00751E9B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By Expression</w:t>
      </w:r>
      <w:r w:rsidR="00751E9B">
        <w:rPr>
          <w:b/>
          <w:bCs/>
        </w:rPr>
        <w:br/>
      </w:r>
      <w:r w:rsidR="00751E9B" w:rsidRPr="00751E9B">
        <w:t>Where user can build the formulas based on expression</w:t>
      </w:r>
    </w:p>
    <w:p w14:paraId="5978ED1C" w14:textId="77777777" w:rsidR="00A43A32" w:rsidRPr="00A43A32" w:rsidRDefault="00A43A32" w:rsidP="00A43A32">
      <w:pPr>
        <w:pStyle w:val="ListParagraph"/>
        <w:ind w:left="1512"/>
        <w:rPr>
          <w:b/>
          <w:bCs/>
        </w:rPr>
      </w:pPr>
    </w:p>
    <w:p w14:paraId="0A25F86E" w14:textId="486E0873" w:rsidR="00A43A32" w:rsidRPr="00A43A32" w:rsidRDefault="00A43A32" w:rsidP="00A43A32">
      <w:pPr>
        <w:pStyle w:val="ListParagraph"/>
        <w:numPr>
          <w:ilvl w:val="0"/>
          <w:numId w:val="14"/>
        </w:numPr>
        <w:rPr>
          <w:b/>
          <w:bCs/>
        </w:rPr>
      </w:pPr>
      <w:r w:rsidRPr="00A43A32">
        <w:rPr>
          <w:b/>
          <w:bCs/>
        </w:rPr>
        <w:t>Upload</w:t>
      </w:r>
      <w:r>
        <w:rPr>
          <w:b/>
          <w:bCs/>
        </w:rPr>
        <w:t xml:space="preserve"> (U-KPI)</w:t>
      </w:r>
    </w:p>
    <w:p w14:paraId="197B6B7B" w14:textId="55BB0319" w:rsidR="00A43A32" w:rsidRDefault="00A43A32" w:rsidP="00A43A32">
      <w:pPr>
        <w:pStyle w:val="ListParagraph"/>
        <w:ind w:left="792"/>
      </w:pPr>
      <w:proofErr w:type="gramStart"/>
      <w:r>
        <w:t xml:space="preserve">Where Business User can define the template, to upload KPI data into the </w:t>
      </w:r>
      <w:r w:rsidR="003947EC">
        <w:t>MOBII</w:t>
      </w:r>
      <w:r>
        <w:t xml:space="preserve"> system.</w:t>
      </w:r>
      <w:proofErr w:type="gramEnd"/>
      <w:r>
        <w:t xml:space="preserve"> </w:t>
      </w:r>
      <w:r>
        <w:br/>
      </w:r>
    </w:p>
    <w:p w14:paraId="18779609" w14:textId="77777777" w:rsidR="00A43A32" w:rsidRDefault="00A43A3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629DD1" w:themeColor="accent2"/>
          <w:sz w:val="24"/>
          <w:szCs w:val="24"/>
        </w:rPr>
      </w:pPr>
      <w:bookmarkStart w:id="12" w:name="_Toc40428826"/>
      <w:r>
        <w:br w:type="page"/>
      </w:r>
    </w:p>
    <w:p w14:paraId="6D128946" w14:textId="77777777" w:rsidR="001F204F" w:rsidRDefault="001F204F" w:rsidP="001F204F">
      <w:pPr>
        <w:pStyle w:val="Heading2"/>
      </w:pPr>
      <w:bookmarkStart w:id="13" w:name="_Toc49938081"/>
      <w:bookmarkStart w:id="14" w:name="_Toc54599484"/>
      <w:bookmarkEnd w:id="12"/>
      <w:r>
        <w:lastRenderedPageBreak/>
        <w:t>Business &amp; Functional Requirements</w:t>
      </w:r>
      <w:bookmarkEnd w:id="13"/>
      <w:bookmarkEnd w:id="14"/>
    </w:p>
    <w:p w14:paraId="7B292A6D" w14:textId="043E4923" w:rsidR="001F204F" w:rsidRPr="00542F80" w:rsidRDefault="003947EC" w:rsidP="001F204F">
      <w:pPr>
        <w:rPr>
          <w:rFonts w:cstheme="minorHAnsi"/>
        </w:rPr>
      </w:pPr>
      <w:r w:rsidRPr="00542F80">
        <w:rPr>
          <w:rFonts w:cstheme="minorHAnsi"/>
        </w:rPr>
        <w:t>INDOSAT</w:t>
      </w:r>
      <w:r w:rsidR="001F204F" w:rsidRPr="00542F80">
        <w:rPr>
          <w:rFonts w:cstheme="minorHAnsi"/>
        </w:rPr>
        <w:t xml:space="preserve"> Channel Team as Business User requested from </w:t>
      </w:r>
      <w:r w:rsidRPr="00542F80">
        <w:rPr>
          <w:rFonts w:cstheme="minorHAnsi"/>
        </w:rPr>
        <w:t>MOBII</w:t>
      </w:r>
      <w:r w:rsidR="001F204F" w:rsidRPr="00542F80">
        <w:rPr>
          <w:rFonts w:cstheme="minorHAnsi"/>
        </w:rPr>
        <w:t xml:space="preserve"> team to develop additional KPI’s in Target KPI &amp; Achievement Aggregation module, as an Enhancement Requests:</w:t>
      </w:r>
    </w:p>
    <w:p w14:paraId="22DD241C" w14:textId="63A71331" w:rsidR="00201B6D" w:rsidRPr="00542F80" w:rsidRDefault="00201B6D" w:rsidP="00CD48DB">
      <w:pPr>
        <w:pStyle w:val="ListParagraph"/>
        <w:numPr>
          <w:ilvl w:val="0"/>
          <w:numId w:val="23"/>
        </w:numPr>
        <w:spacing w:line="276" w:lineRule="auto"/>
        <w:rPr>
          <w:rFonts w:cstheme="minorHAnsi"/>
        </w:rPr>
      </w:pPr>
      <w:r w:rsidRPr="00542F80">
        <w:rPr>
          <w:rFonts w:cstheme="minorHAnsi"/>
        </w:rPr>
        <w:t xml:space="preserve">To enhance </w:t>
      </w:r>
      <w:r w:rsidR="003947EC" w:rsidRPr="00542F80">
        <w:rPr>
          <w:rFonts w:cstheme="minorHAnsi"/>
        </w:rPr>
        <w:t>MOBII</w:t>
      </w:r>
      <w:r w:rsidRPr="00542F80">
        <w:rPr>
          <w:rFonts w:cstheme="minorHAnsi"/>
        </w:rPr>
        <w:t xml:space="preserve"> capability to calculate new KPI parameter and fulfill dynamic KPI from Management </w:t>
      </w:r>
      <w:r w:rsidR="003947EC" w:rsidRPr="00542F80">
        <w:rPr>
          <w:rFonts w:cstheme="minorHAnsi"/>
        </w:rPr>
        <w:t>INDOSAT</w:t>
      </w:r>
      <w:r w:rsidRPr="00542F80">
        <w:rPr>
          <w:rFonts w:cstheme="minorHAnsi"/>
        </w:rPr>
        <w:t xml:space="preserve"> and following new </w:t>
      </w:r>
      <w:r w:rsidR="003947EC" w:rsidRPr="00542F80">
        <w:rPr>
          <w:rFonts w:cstheme="minorHAnsi"/>
        </w:rPr>
        <w:t>definition</w:t>
      </w:r>
      <w:r w:rsidRPr="00542F80">
        <w:rPr>
          <w:rFonts w:cstheme="minorHAnsi"/>
        </w:rPr>
        <w:t xml:space="preserve"> for current </w:t>
      </w:r>
      <w:r w:rsidR="003947EC" w:rsidRPr="00542F80">
        <w:rPr>
          <w:rFonts w:cstheme="minorHAnsi"/>
        </w:rPr>
        <w:t>condition.</w:t>
      </w:r>
    </w:p>
    <w:p w14:paraId="73DAABB0" w14:textId="1B982A66" w:rsidR="00201B6D" w:rsidRPr="00542F80" w:rsidRDefault="00201B6D" w:rsidP="00CD48DB">
      <w:pPr>
        <w:pStyle w:val="ListParagraph"/>
        <w:numPr>
          <w:ilvl w:val="0"/>
          <w:numId w:val="23"/>
        </w:numPr>
        <w:spacing w:line="276" w:lineRule="auto"/>
        <w:rPr>
          <w:rFonts w:cstheme="minorHAnsi"/>
        </w:rPr>
      </w:pPr>
      <w:r w:rsidRPr="00542F80">
        <w:rPr>
          <w:rFonts w:cstheme="minorHAnsi"/>
        </w:rPr>
        <w:t>The additional KPI parameter will automate calculation which predefined parameter and applied to CSO &amp; MPC</w:t>
      </w:r>
      <w:r w:rsidR="003947EC" w:rsidRPr="00542F80">
        <w:rPr>
          <w:rFonts w:cstheme="minorHAnsi"/>
        </w:rPr>
        <w:t>.</w:t>
      </w:r>
    </w:p>
    <w:p w14:paraId="263FA6C5" w14:textId="70C58E73" w:rsidR="003947EC" w:rsidRPr="00542F80" w:rsidRDefault="00201B6D" w:rsidP="003947EC">
      <w:pPr>
        <w:pStyle w:val="ListParagraph"/>
        <w:numPr>
          <w:ilvl w:val="0"/>
          <w:numId w:val="23"/>
        </w:numPr>
        <w:spacing w:line="276" w:lineRule="auto"/>
        <w:rPr>
          <w:rFonts w:cstheme="minorHAnsi"/>
        </w:rPr>
      </w:pPr>
      <w:r w:rsidRPr="00542F80">
        <w:rPr>
          <w:rFonts w:cstheme="minorHAnsi"/>
        </w:rPr>
        <w:t>Below KPI parameter</w:t>
      </w:r>
      <w:r w:rsidR="003947EC" w:rsidRPr="00542F80">
        <w:rPr>
          <w:rFonts w:cstheme="minorHAnsi"/>
        </w:rPr>
        <w:t>s</w:t>
      </w:r>
      <w:r w:rsidRPr="00542F80">
        <w:rPr>
          <w:rFonts w:cstheme="minorHAnsi"/>
        </w:rPr>
        <w:t xml:space="preserve"> wi</w:t>
      </w:r>
      <w:r w:rsidR="003947EC" w:rsidRPr="00542F80">
        <w:rPr>
          <w:rFonts w:cstheme="minorHAnsi"/>
        </w:rPr>
        <w:t>ll be introduced</w:t>
      </w:r>
      <w:r w:rsidRPr="00542F80">
        <w:rPr>
          <w:rFonts w:cstheme="minorHAnsi"/>
        </w:rPr>
        <w:t xml:space="preserve"> in </w:t>
      </w:r>
      <w:r w:rsidR="003947EC" w:rsidRPr="00542F80">
        <w:rPr>
          <w:rFonts w:cstheme="minorHAnsi"/>
        </w:rPr>
        <w:t>MOBII</w:t>
      </w:r>
      <w:r w:rsidRPr="00542F80">
        <w:rPr>
          <w:rFonts w:cstheme="minorHAnsi"/>
        </w:rPr>
        <w:t>:</w:t>
      </w:r>
    </w:p>
    <w:p w14:paraId="0E0437F2" w14:textId="4450707E" w:rsidR="003947EC" w:rsidRPr="00542F80" w:rsidRDefault="00201B6D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 xml:space="preserve">Number of Outlet </w:t>
      </w:r>
      <w:r w:rsidR="003947EC" w:rsidRPr="00542F80">
        <w:rPr>
          <w:rFonts w:cstheme="minorHAnsi"/>
        </w:rPr>
        <w:t>MOBO;</w:t>
      </w:r>
    </w:p>
    <w:p w14:paraId="48484DD3" w14:textId="5E164F74" w:rsidR="003947EC" w:rsidRPr="00542F80" w:rsidRDefault="00201B6D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>Q-URO</w:t>
      </w:r>
      <w:r w:rsidR="003947EC" w:rsidRPr="00542F80">
        <w:rPr>
          <w:rFonts w:cstheme="minorHAnsi"/>
        </w:rPr>
        <w:t>;</w:t>
      </w:r>
    </w:p>
    <w:p w14:paraId="0BED4A25" w14:textId="18F2FAE5" w:rsidR="003947EC" w:rsidRPr="00542F80" w:rsidRDefault="00201B6D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>Q-SSO</w:t>
      </w:r>
      <w:r w:rsidR="003947EC" w:rsidRPr="00542F80">
        <w:rPr>
          <w:rFonts w:cstheme="minorHAnsi"/>
        </w:rPr>
        <w:t>;</w:t>
      </w:r>
    </w:p>
    <w:p w14:paraId="411B7D4C" w14:textId="1C5BE1AC" w:rsidR="001F204F" w:rsidRPr="00542F80" w:rsidRDefault="003947EC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>Manpower</w:t>
      </w:r>
      <w:r w:rsidR="00201B6D" w:rsidRPr="00542F80">
        <w:rPr>
          <w:rFonts w:cstheme="minorHAnsi"/>
        </w:rPr>
        <w:t xml:space="preserve"> </w:t>
      </w:r>
      <w:r w:rsidR="00047ECB" w:rsidRPr="00542F80">
        <w:rPr>
          <w:rFonts w:cstheme="minorHAnsi"/>
        </w:rPr>
        <w:t xml:space="preserve">for SF Attendance </w:t>
      </w:r>
      <w:r w:rsidRPr="00542F80">
        <w:rPr>
          <w:rFonts w:cstheme="minorHAnsi"/>
        </w:rPr>
        <w:t>on</w:t>
      </w:r>
      <w:r w:rsidR="00201B6D" w:rsidRPr="00542F80">
        <w:rPr>
          <w:rFonts w:cstheme="minorHAnsi"/>
        </w:rPr>
        <w:t xml:space="preserve"> Simple Apps</w:t>
      </w:r>
      <w:r w:rsidR="001F204F" w:rsidRPr="00542F80">
        <w:rPr>
          <w:rFonts w:cstheme="minorHAnsi"/>
        </w:rPr>
        <w:t>.</w:t>
      </w:r>
    </w:p>
    <w:p w14:paraId="56A2AB05" w14:textId="2F562B73" w:rsidR="001F204F" w:rsidRPr="00542F80" w:rsidRDefault="00201B6D" w:rsidP="00CD48DB">
      <w:pPr>
        <w:pStyle w:val="ListParagraph"/>
        <w:numPr>
          <w:ilvl w:val="0"/>
          <w:numId w:val="23"/>
        </w:numPr>
        <w:spacing w:line="276" w:lineRule="auto"/>
        <w:rPr>
          <w:rFonts w:cstheme="minorHAnsi"/>
        </w:rPr>
      </w:pPr>
      <w:r w:rsidRPr="00542F80">
        <w:rPr>
          <w:rFonts w:cstheme="minorHAnsi"/>
        </w:rPr>
        <w:t>N</w:t>
      </w:r>
      <w:r w:rsidR="001F204F" w:rsidRPr="00542F80">
        <w:rPr>
          <w:rFonts w:cstheme="minorHAnsi"/>
        </w:rPr>
        <w:t xml:space="preserve">ext Additional Reports to develop in </w:t>
      </w:r>
      <w:r w:rsidR="001F204F" w:rsidRPr="00542F80">
        <w:rPr>
          <w:rFonts w:cstheme="minorHAnsi"/>
          <w:color w:val="000000"/>
          <w:shd w:val="clear" w:color="auto" w:fill="FFFFFF"/>
        </w:rPr>
        <w:t>Analytics &amp; Reports module</w:t>
      </w:r>
      <w:r w:rsidR="001F204F" w:rsidRPr="00542F80">
        <w:rPr>
          <w:rFonts w:cstheme="minorHAnsi"/>
        </w:rPr>
        <w:t>, as Enhancement requests:</w:t>
      </w:r>
    </w:p>
    <w:p w14:paraId="7EE6C7F4" w14:textId="4196461F" w:rsidR="003947EC" w:rsidRPr="00542F80" w:rsidRDefault="003947EC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 xml:space="preserve">Detail </w:t>
      </w:r>
      <w:r w:rsidR="001F204F" w:rsidRPr="00542F80">
        <w:rPr>
          <w:rFonts w:cstheme="minorHAnsi"/>
        </w:rPr>
        <w:t>KPI</w:t>
      </w:r>
      <w:r w:rsidRPr="00542F80">
        <w:rPr>
          <w:rFonts w:cstheme="minorHAnsi"/>
        </w:rPr>
        <w:t xml:space="preserve"> Validation Report</w:t>
      </w:r>
      <w:r w:rsidR="001F204F" w:rsidRPr="00542F80">
        <w:rPr>
          <w:rFonts w:cstheme="minorHAnsi"/>
        </w:rPr>
        <w:t xml:space="preserve"> </w:t>
      </w:r>
      <w:r w:rsidR="00CD48DB" w:rsidRPr="00542F80">
        <w:rPr>
          <w:rFonts w:cstheme="minorHAnsi"/>
        </w:rPr>
        <w:t>–</w:t>
      </w:r>
      <w:r w:rsidR="001F204F" w:rsidRPr="00542F80">
        <w:rPr>
          <w:rFonts w:cstheme="minorHAnsi"/>
        </w:rPr>
        <w:t xml:space="preserve"> </w:t>
      </w:r>
      <w:r w:rsidR="00CD48DB" w:rsidRPr="00542F80">
        <w:rPr>
          <w:rFonts w:cstheme="minorHAnsi"/>
        </w:rPr>
        <w:t>Daily Q-URO</w:t>
      </w:r>
      <w:r w:rsidR="001F204F" w:rsidRPr="00542F80">
        <w:rPr>
          <w:rFonts w:cstheme="minorHAnsi"/>
        </w:rPr>
        <w:t>;</w:t>
      </w:r>
    </w:p>
    <w:p w14:paraId="6EC381A2" w14:textId="6DDF8CA9" w:rsidR="003947EC" w:rsidRPr="00542F80" w:rsidRDefault="003947EC" w:rsidP="00D82B49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 xml:space="preserve">Detail KPI Validation Report </w:t>
      </w:r>
      <w:r w:rsidR="00CD48DB" w:rsidRPr="00542F80">
        <w:rPr>
          <w:rFonts w:cstheme="minorHAnsi"/>
        </w:rPr>
        <w:t>– Daily Q-SSO</w:t>
      </w:r>
      <w:r w:rsidR="00D82B49">
        <w:rPr>
          <w:rFonts w:cstheme="minorHAnsi"/>
        </w:rPr>
        <w:t>;</w:t>
      </w:r>
    </w:p>
    <w:p w14:paraId="35CD6CA6" w14:textId="2F36058A" w:rsidR="001F204F" w:rsidRPr="00542F80" w:rsidRDefault="003947EC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 xml:space="preserve">Detail KPI Validation Report </w:t>
      </w:r>
      <w:r w:rsidR="00CD48DB" w:rsidRPr="00542F80">
        <w:rPr>
          <w:rFonts w:cstheme="minorHAnsi"/>
        </w:rPr>
        <w:t>–</w:t>
      </w:r>
      <w:r w:rsidR="001F204F" w:rsidRPr="00542F80">
        <w:rPr>
          <w:rFonts w:cstheme="minorHAnsi"/>
        </w:rPr>
        <w:t xml:space="preserve"> </w:t>
      </w:r>
      <w:r w:rsidR="00CD48DB" w:rsidRPr="00542F80">
        <w:rPr>
          <w:rFonts w:cstheme="minorHAnsi"/>
        </w:rPr>
        <w:t>Daily Attendance DSSF</w:t>
      </w:r>
      <w:r w:rsidRPr="00542F80">
        <w:rPr>
          <w:rFonts w:cstheme="minorHAnsi"/>
        </w:rPr>
        <w:t>.</w:t>
      </w:r>
    </w:p>
    <w:p w14:paraId="093D67F3" w14:textId="331EAC4C" w:rsidR="00230F9A" w:rsidRPr="00542F80" w:rsidRDefault="00CD48DB" w:rsidP="00CD48DB">
      <w:pPr>
        <w:pStyle w:val="ListParagraph"/>
        <w:numPr>
          <w:ilvl w:val="0"/>
          <w:numId w:val="23"/>
        </w:numPr>
        <w:spacing w:line="276" w:lineRule="auto"/>
        <w:rPr>
          <w:rFonts w:cstheme="minorHAnsi"/>
        </w:rPr>
      </w:pPr>
      <w:r w:rsidRPr="00542F80">
        <w:rPr>
          <w:rFonts w:cstheme="minorHAnsi"/>
        </w:rPr>
        <w:t>C</w:t>
      </w:r>
      <w:r w:rsidR="00230F9A" w:rsidRPr="00542F80">
        <w:rPr>
          <w:rFonts w:cstheme="minorHAnsi"/>
        </w:rPr>
        <w:t>hange in Integration with Surroundings module, as Change Request:</w:t>
      </w:r>
    </w:p>
    <w:p w14:paraId="54B39A90" w14:textId="31437D8D" w:rsidR="00230F9A" w:rsidRPr="00542F80" w:rsidRDefault="00230F9A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>INTHDP00</w:t>
      </w:r>
      <w:r w:rsidR="00CD48DB" w:rsidRPr="00542F80">
        <w:rPr>
          <w:rFonts w:cstheme="minorHAnsi"/>
        </w:rPr>
        <w:t>4</w:t>
      </w:r>
      <w:r w:rsidRPr="00542F80">
        <w:rPr>
          <w:rFonts w:cstheme="minorHAnsi"/>
        </w:rPr>
        <w:t xml:space="preserve"> </w:t>
      </w:r>
      <w:r w:rsidR="00CD48DB" w:rsidRPr="00542F80">
        <w:rPr>
          <w:rFonts w:cstheme="minorHAnsi"/>
        </w:rPr>
        <w:t>–</w:t>
      </w:r>
      <w:r w:rsidRPr="00542F80">
        <w:rPr>
          <w:rFonts w:cstheme="minorHAnsi"/>
        </w:rPr>
        <w:t xml:space="preserve"> </w:t>
      </w:r>
      <w:r w:rsidR="00CD48DB" w:rsidRPr="00542F80">
        <w:rPr>
          <w:rFonts w:cstheme="minorHAnsi"/>
        </w:rPr>
        <w:t xml:space="preserve">Daily </w:t>
      </w:r>
      <w:proofErr w:type="spellStart"/>
      <w:r w:rsidR="00CD48DB" w:rsidRPr="00542F80">
        <w:rPr>
          <w:rFonts w:cstheme="minorHAnsi"/>
        </w:rPr>
        <w:t>Sim</w:t>
      </w:r>
      <w:proofErr w:type="spellEnd"/>
      <w:r w:rsidR="00CD48DB" w:rsidRPr="00542F80">
        <w:rPr>
          <w:rFonts w:cstheme="minorHAnsi"/>
        </w:rPr>
        <w:t xml:space="preserve"> Selling Outlet (DSSO)</w:t>
      </w:r>
      <w:r w:rsidR="003947EC" w:rsidRPr="00542F80">
        <w:rPr>
          <w:rFonts w:cstheme="minorHAnsi"/>
        </w:rPr>
        <w:t xml:space="preserve">, where </w:t>
      </w:r>
      <w:r w:rsidRPr="00542F80">
        <w:rPr>
          <w:rFonts w:cstheme="minorHAnsi"/>
        </w:rPr>
        <w:t>HADOOP wil</w:t>
      </w:r>
      <w:r w:rsidR="00CD48DB" w:rsidRPr="00542F80">
        <w:rPr>
          <w:rFonts w:cstheme="minorHAnsi"/>
        </w:rPr>
        <w:t>l introduce additional column ‘QSSO_STATUS</w:t>
      </w:r>
      <w:r w:rsidRPr="00542F80">
        <w:rPr>
          <w:rFonts w:cstheme="minorHAnsi"/>
        </w:rPr>
        <w:t>’</w:t>
      </w:r>
      <w:r w:rsidR="003947EC" w:rsidRPr="00542F80">
        <w:rPr>
          <w:rFonts w:cstheme="minorHAnsi"/>
        </w:rPr>
        <w:t>.</w:t>
      </w:r>
    </w:p>
    <w:p w14:paraId="1C22F91C" w14:textId="7EF87CF5" w:rsidR="00CD48DB" w:rsidRPr="00542F80" w:rsidRDefault="00CD48DB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>INTHDP017 – URO 20K</w:t>
      </w:r>
      <w:r w:rsidR="003947EC" w:rsidRPr="00542F80">
        <w:rPr>
          <w:rFonts w:cstheme="minorHAnsi"/>
        </w:rPr>
        <w:t xml:space="preserve">, where </w:t>
      </w:r>
      <w:r w:rsidRPr="00542F80">
        <w:rPr>
          <w:rFonts w:cstheme="minorHAnsi"/>
        </w:rPr>
        <w:t>HADOOP will introduce additional column ‘QURO_STATUS’</w:t>
      </w:r>
      <w:r w:rsidR="003947EC" w:rsidRPr="00542F80">
        <w:rPr>
          <w:rFonts w:cstheme="minorHAnsi"/>
        </w:rPr>
        <w:t>.</w:t>
      </w:r>
    </w:p>
    <w:p w14:paraId="329AB0DE" w14:textId="2F097118" w:rsidR="00047ECB" w:rsidRPr="00542F80" w:rsidRDefault="00047ECB" w:rsidP="00047ECB">
      <w:pPr>
        <w:pStyle w:val="ListParagraph"/>
        <w:numPr>
          <w:ilvl w:val="0"/>
          <w:numId w:val="23"/>
        </w:numPr>
        <w:spacing w:line="276" w:lineRule="auto"/>
        <w:rPr>
          <w:rFonts w:cstheme="minorHAnsi"/>
        </w:rPr>
      </w:pPr>
      <w:r w:rsidRPr="00542F80">
        <w:rPr>
          <w:rFonts w:cstheme="minorHAnsi"/>
        </w:rPr>
        <w:t>New Integration with Surroundings module, as Change Request:</w:t>
      </w:r>
    </w:p>
    <w:p w14:paraId="13690A75" w14:textId="56847E09" w:rsidR="00047ECB" w:rsidRPr="00542F80" w:rsidRDefault="00047ECB" w:rsidP="003947EC">
      <w:pPr>
        <w:pStyle w:val="ListParagraph"/>
        <w:numPr>
          <w:ilvl w:val="1"/>
          <w:numId w:val="23"/>
        </w:numPr>
        <w:spacing w:line="276" w:lineRule="auto"/>
        <w:ind w:left="1620" w:hanging="540"/>
        <w:rPr>
          <w:rFonts w:cstheme="minorHAnsi"/>
        </w:rPr>
      </w:pPr>
      <w:r w:rsidRPr="00542F80">
        <w:rPr>
          <w:rFonts w:cstheme="minorHAnsi"/>
        </w:rPr>
        <w:t>INTHDP023 – DSSF Attendance</w:t>
      </w:r>
      <w:r w:rsidR="003947EC" w:rsidRPr="00542F80">
        <w:rPr>
          <w:rFonts w:cstheme="minorHAnsi"/>
        </w:rPr>
        <w:t xml:space="preserve">, where </w:t>
      </w:r>
      <w:r w:rsidRPr="00542F80">
        <w:rPr>
          <w:rFonts w:cstheme="minorHAnsi"/>
        </w:rPr>
        <w:t>HADOOP will introduce new file feed for this</w:t>
      </w:r>
    </w:p>
    <w:p w14:paraId="1E459837" w14:textId="77777777" w:rsidR="001F204F" w:rsidRPr="00D31263" w:rsidRDefault="001F204F" w:rsidP="001F204F">
      <w:pPr>
        <w:pStyle w:val="Heading2"/>
      </w:pPr>
      <w:bookmarkStart w:id="15" w:name="_Toc49938082"/>
      <w:bookmarkStart w:id="16" w:name="_Toc54599485"/>
      <w:r w:rsidRPr="00D31263">
        <w:t xml:space="preserve">Business </w:t>
      </w:r>
      <w:r>
        <w:t>R</w:t>
      </w:r>
      <w:r w:rsidRPr="00D31263">
        <w:t xml:space="preserve">eason &amp; </w:t>
      </w:r>
      <w:r>
        <w:t>Benefit</w:t>
      </w:r>
      <w:bookmarkEnd w:id="15"/>
      <w:bookmarkEnd w:id="16"/>
    </w:p>
    <w:p w14:paraId="6EED2675" w14:textId="3BF288C6" w:rsidR="001F204F" w:rsidRDefault="001F204F" w:rsidP="001F204F">
      <w:r>
        <w:t>Business &amp; Functional Requirements are</w:t>
      </w:r>
      <w:r w:rsidRPr="00796C0A">
        <w:t xml:space="preserve"> part of </w:t>
      </w:r>
      <w:r w:rsidR="000B0796">
        <w:t>Nov</w:t>
      </w:r>
      <w:r w:rsidRPr="00796C0A">
        <w:t>’20 ISAT Incentive &amp; Commission policy and registered as additional request from BU with ID #</w:t>
      </w:r>
      <w:r w:rsidR="000B0796">
        <w:t>21517</w:t>
      </w:r>
    </w:p>
    <w:p w14:paraId="380D9464" w14:textId="77777777" w:rsidR="00805E0E" w:rsidRDefault="00805E0E" w:rsidP="00805E0E">
      <w:pPr>
        <w:ind w:left="0"/>
      </w:pPr>
    </w:p>
    <w:bookmarkEnd w:id="9"/>
    <w:p w14:paraId="159E1DF1" w14:textId="77777777" w:rsidR="0032742E" w:rsidRDefault="0032742E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629DD1" w:themeColor="accent2"/>
          <w:sz w:val="24"/>
          <w:szCs w:val="24"/>
        </w:rPr>
      </w:pPr>
      <w:r>
        <w:br w:type="page"/>
      </w:r>
    </w:p>
    <w:p w14:paraId="25F640DD" w14:textId="77777777" w:rsidR="005D2AAB" w:rsidRPr="00D31263" w:rsidRDefault="005D2AAB" w:rsidP="005D2AAB">
      <w:pPr>
        <w:pStyle w:val="Heading1"/>
        <w:rPr>
          <w:caps w:val="0"/>
        </w:rPr>
      </w:pPr>
      <w:bookmarkStart w:id="17" w:name="_Toc54599486"/>
      <w:bookmarkEnd w:id="10"/>
      <w:r w:rsidRPr="00D31263">
        <w:rPr>
          <w:caps w:val="0"/>
        </w:rPr>
        <w:lastRenderedPageBreak/>
        <w:t>BUSINESS</w:t>
      </w:r>
      <w:r>
        <w:rPr>
          <w:caps w:val="0"/>
        </w:rPr>
        <w:t xml:space="preserve"> &amp; FUNCTIONAL</w:t>
      </w:r>
      <w:r w:rsidRPr="00D31263">
        <w:rPr>
          <w:caps w:val="0"/>
        </w:rPr>
        <w:t xml:space="preserve"> REQUIREMENT</w:t>
      </w:r>
      <w:r>
        <w:rPr>
          <w:caps w:val="0"/>
        </w:rPr>
        <w:t>S</w:t>
      </w:r>
      <w:bookmarkEnd w:id="17"/>
    </w:p>
    <w:p w14:paraId="2CAF405F" w14:textId="74F25528" w:rsidR="00131D9E" w:rsidRDefault="00333BCA" w:rsidP="00AB17BF">
      <w:pPr>
        <w:pStyle w:val="Heading2"/>
        <w:numPr>
          <w:ilvl w:val="0"/>
          <w:numId w:val="8"/>
        </w:numPr>
      </w:pPr>
      <w:bookmarkStart w:id="18" w:name="_Toc54599487"/>
      <w:r>
        <w:t>Change</w:t>
      </w:r>
      <w:r w:rsidR="00131D9E">
        <w:t xml:space="preserve">: </w:t>
      </w:r>
      <w:r w:rsidR="00901E88">
        <w:t>Number of Outlet Mobo</w:t>
      </w:r>
      <w:r w:rsidR="009A7909">
        <w:t xml:space="preserve"> (</w:t>
      </w:r>
      <w:r w:rsidR="00A43A32">
        <w:t>Custom KPI</w:t>
      </w:r>
      <w:r w:rsidR="009A7909">
        <w:t>)</w:t>
      </w:r>
      <w:bookmarkEnd w:id="18"/>
    </w:p>
    <w:p w14:paraId="329F59BA" w14:textId="7758B69C" w:rsidR="00A9173B" w:rsidRPr="00A9173B" w:rsidRDefault="00A9173B" w:rsidP="00A9173B">
      <w:pPr>
        <w:pStyle w:val="Heading3"/>
      </w:pPr>
      <w:bookmarkStart w:id="19" w:name="_Toc54599488"/>
      <w:r>
        <w:t>Current Solution</w:t>
      </w:r>
      <w:bookmarkEnd w:id="19"/>
    </w:p>
    <w:p w14:paraId="3E783931" w14:textId="2A785B49" w:rsidR="00EC4E43" w:rsidRDefault="00C8191F" w:rsidP="00131D9E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</w:t>
      </w:r>
      <w:r w:rsidR="00F53AB3">
        <w:rPr>
          <w:rStyle w:val="Strong"/>
          <w:b w:val="0"/>
          <w:bCs w:val="0"/>
        </w:rPr>
        <w:t>c</w:t>
      </w:r>
      <w:r>
        <w:rPr>
          <w:rStyle w:val="Strong"/>
          <w:b w:val="0"/>
          <w:bCs w:val="0"/>
        </w:rPr>
        <w:t xml:space="preserve">urrent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</w:t>
      </w:r>
      <w:r w:rsidR="00F53AB3">
        <w:rPr>
          <w:rStyle w:val="Strong"/>
          <w:b w:val="0"/>
          <w:bCs w:val="0"/>
        </w:rPr>
        <w:t>version</w:t>
      </w:r>
      <w:r>
        <w:rPr>
          <w:rStyle w:val="Strong"/>
          <w:b w:val="0"/>
          <w:bCs w:val="0"/>
        </w:rPr>
        <w:t>, “</w:t>
      </w:r>
      <w:r w:rsidR="00901E88">
        <w:rPr>
          <w:rStyle w:val="Strong"/>
          <w:b w:val="0"/>
          <w:bCs w:val="0"/>
        </w:rPr>
        <w:t>NOM</w:t>
      </w:r>
      <w:r>
        <w:rPr>
          <w:rStyle w:val="Strong"/>
          <w:b w:val="0"/>
          <w:bCs w:val="0"/>
        </w:rPr>
        <w:t xml:space="preserve">” KPI is implemented for CSO Position, where achievement is calculated based on </w:t>
      </w:r>
      <w:r w:rsidR="00901E88">
        <w:rPr>
          <w:rStyle w:val="Strong"/>
          <w:b w:val="0"/>
          <w:bCs w:val="0"/>
        </w:rPr>
        <w:t>current month total operator mapping cut of at 5</w:t>
      </w:r>
      <w:r w:rsidR="00901E88" w:rsidRPr="00901E88">
        <w:rPr>
          <w:rStyle w:val="Strong"/>
          <w:b w:val="0"/>
          <w:bCs w:val="0"/>
          <w:vertAlign w:val="superscript"/>
        </w:rPr>
        <w:t>th</w:t>
      </w:r>
      <w:r w:rsidR="00901E88">
        <w:rPr>
          <w:rStyle w:val="Strong"/>
          <w:b w:val="0"/>
          <w:bCs w:val="0"/>
        </w:rPr>
        <w:t xml:space="preserve"> of each month.</w:t>
      </w:r>
    </w:p>
    <w:p w14:paraId="3F558D75" w14:textId="4EA1B747" w:rsidR="00A9173B" w:rsidRDefault="00C8191F" w:rsidP="00A9173B">
      <w:pPr>
        <w:pStyle w:val="Heading3"/>
        <w:rPr>
          <w:rStyle w:val="Strong"/>
          <w:b w:val="0"/>
          <w:bCs w:val="0"/>
        </w:rPr>
      </w:pPr>
      <w:bookmarkStart w:id="20" w:name="_Toc54599489"/>
      <w:r>
        <w:rPr>
          <w:rStyle w:val="Strong"/>
          <w:b w:val="0"/>
          <w:bCs w:val="0"/>
        </w:rPr>
        <w:t xml:space="preserve">New </w:t>
      </w:r>
      <w:r w:rsidR="00A9173B">
        <w:rPr>
          <w:rStyle w:val="Strong"/>
          <w:b w:val="0"/>
          <w:bCs w:val="0"/>
        </w:rPr>
        <w:t>Requirement</w:t>
      </w:r>
      <w:r w:rsidR="00AC138C">
        <w:rPr>
          <w:rStyle w:val="Strong"/>
          <w:b w:val="0"/>
          <w:bCs w:val="0"/>
        </w:rPr>
        <w:t>s</w:t>
      </w:r>
      <w:bookmarkEnd w:id="20"/>
    </w:p>
    <w:p w14:paraId="3230EFFE" w14:textId="2FF5CD29" w:rsidR="00810C22" w:rsidRPr="00810C22" w:rsidRDefault="003947EC" w:rsidP="00810C22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INDOSAT</w:t>
      </w:r>
      <w:r w:rsidR="00A9173B" w:rsidRPr="00810C22">
        <w:rPr>
          <w:rStyle w:val="Strong"/>
          <w:b w:val="0"/>
          <w:bCs w:val="0"/>
        </w:rPr>
        <w:t xml:space="preserve"> KPI team </w:t>
      </w:r>
      <w:r w:rsidR="00941102">
        <w:rPr>
          <w:rStyle w:val="Strong"/>
          <w:b w:val="0"/>
          <w:bCs w:val="0"/>
        </w:rPr>
        <w:t>requires</w:t>
      </w:r>
      <w:r w:rsidR="00A9173B" w:rsidRPr="00810C22">
        <w:rPr>
          <w:rStyle w:val="Strong"/>
          <w:b w:val="0"/>
          <w:bCs w:val="0"/>
        </w:rPr>
        <w:t xml:space="preserve"> </w:t>
      </w:r>
      <w:proofErr w:type="gramStart"/>
      <w:r w:rsidR="00901E88">
        <w:rPr>
          <w:rStyle w:val="Strong"/>
          <w:b w:val="0"/>
          <w:bCs w:val="0"/>
        </w:rPr>
        <w:t>to</w:t>
      </w:r>
      <w:r w:rsidR="00333BCA">
        <w:rPr>
          <w:rStyle w:val="Strong"/>
          <w:b w:val="0"/>
          <w:bCs w:val="0"/>
        </w:rPr>
        <w:t xml:space="preserve"> change</w:t>
      </w:r>
      <w:proofErr w:type="gramEnd"/>
      <w:r w:rsidR="00A9173B" w:rsidRPr="00810C22">
        <w:rPr>
          <w:rStyle w:val="Strong"/>
          <w:b w:val="0"/>
          <w:bCs w:val="0"/>
        </w:rPr>
        <w:t xml:space="preserve"> KPI</w:t>
      </w:r>
      <w:r w:rsidR="00941102">
        <w:rPr>
          <w:rStyle w:val="Strong"/>
          <w:b w:val="0"/>
          <w:bCs w:val="0"/>
        </w:rPr>
        <w:t>,</w:t>
      </w:r>
      <w:r w:rsidR="00810C22">
        <w:rPr>
          <w:rStyle w:val="Strong"/>
          <w:b w:val="0"/>
          <w:bCs w:val="0"/>
        </w:rPr>
        <w:t xml:space="preserve"> with next </w:t>
      </w:r>
      <w:r w:rsidR="00CB117C">
        <w:rPr>
          <w:rStyle w:val="Strong"/>
          <w:b w:val="0"/>
          <w:bCs w:val="0"/>
        </w:rPr>
        <w:t>requirements</w:t>
      </w:r>
      <w:r w:rsidR="00810C22">
        <w:rPr>
          <w:rStyle w:val="Strong"/>
          <w:b w:val="0"/>
          <w:bCs w:val="0"/>
        </w:rPr>
        <w:t>:</w:t>
      </w:r>
    </w:p>
    <w:p w14:paraId="283524C2" w14:textId="262CDB15" w:rsidR="00336F1B" w:rsidRDefault="00333BCA" w:rsidP="00AB17BF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Existing NOM KPI logic will be updated.</w:t>
      </w:r>
    </w:p>
    <w:p w14:paraId="735240E3" w14:textId="4ACF2D5A" w:rsidR="0019104E" w:rsidRPr="00194E8C" w:rsidRDefault="00333BCA" w:rsidP="00AB17BF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Target can be uploaded at cluster level which means as part of MPC incentive target this KPI target can be uploaded.</w:t>
      </w:r>
    </w:p>
    <w:p w14:paraId="001DB46B" w14:textId="22765421" w:rsidR="0019104E" w:rsidRDefault="00333BCA" w:rsidP="00AB17BF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Actual achievement will be calculated based on outlet operator mapping under each MPC organization.</w:t>
      </w:r>
    </w:p>
    <w:p w14:paraId="2B08B2F9" w14:textId="77777777" w:rsidR="00542F80" w:rsidRDefault="00333BCA" w:rsidP="00542F80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3947EC">
        <w:rPr>
          <w:rStyle w:val="Strong"/>
          <w:b w:val="0"/>
          <w:bCs w:val="0"/>
        </w:rPr>
        <w:t>Current month achievement is calculated based on current operator mapping (D-1) of same month and up to 5</w:t>
      </w:r>
      <w:r w:rsidRPr="003947EC">
        <w:rPr>
          <w:rStyle w:val="Strong"/>
          <w:b w:val="0"/>
          <w:bCs w:val="0"/>
          <w:vertAlign w:val="superscript"/>
        </w:rPr>
        <w:t>th</w:t>
      </w:r>
      <w:r w:rsidRPr="003947EC">
        <w:rPr>
          <w:rStyle w:val="Strong"/>
          <w:b w:val="0"/>
          <w:bCs w:val="0"/>
        </w:rPr>
        <w:t xml:space="preserve"> of the next. If the KPI month is already crossed </w:t>
      </w:r>
      <w:r w:rsidR="005D746C" w:rsidRPr="003947EC">
        <w:rPr>
          <w:rStyle w:val="Strong"/>
          <w:b w:val="0"/>
          <w:bCs w:val="0"/>
        </w:rPr>
        <w:t>5</w:t>
      </w:r>
      <w:r w:rsidR="005D746C" w:rsidRPr="003947EC">
        <w:rPr>
          <w:rStyle w:val="Strong"/>
          <w:b w:val="0"/>
          <w:bCs w:val="0"/>
          <w:vertAlign w:val="superscript"/>
        </w:rPr>
        <w:t>th</w:t>
      </w:r>
      <w:r w:rsidR="005D746C" w:rsidRPr="003947EC">
        <w:rPr>
          <w:rStyle w:val="Strong"/>
          <w:b w:val="0"/>
          <w:bCs w:val="0"/>
        </w:rPr>
        <w:t xml:space="preserve"> of next month </w:t>
      </w:r>
      <w:r w:rsidRPr="003947EC">
        <w:rPr>
          <w:rStyle w:val="Strong"/>
          <w:b w:val="0"/>
          <w:bCs w:val="0"/>
        </w:rPr>
        <w:t>then next month 5</w:t>
      </w:r>
      <w:r w:rsidRPr="003947EC">
        <w:rPr>
          <w:rStyle w:val="Strong"/>
          <w:b w:val="0"/>
          <w:bCs w:val="0"/>
          <w:vertAlign w:val="superscript"/>
        </w:rPr>
        <w:t>th</w:t>
      </w:r>
      <w:r w:rsidRPr="003947EC">
        <w:rPr>
          <w:rStyle w:val="Strong"/>
          <w:b w:val="0"/>
          <w:bCs w:val="0"/>
        </w:rPr>
        <w:t xml:space="preserve"> cut off will be consider as final value.</w:t>
      </w:r>
    </w:p>
    <w:p w14:paraId="30B8DB2A" w14:textId="6C820427" w:rsidR="00542F80" w:rsidRPr="00542F80" w:rsidRDefault="00542F80" w:rsidP="00542F80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MOBII</w:t>
      </w:r>
      <w:r w:rsidRPr="00542F80">
        <w:rPr>
          <w:rStyle w:val="Strong"/>
          <w:b w:val="0"/>
          <w:bCs w:val="0"/>
        </w:rPr>
        <w:t xml:space="preserve"> can use the same existing monthly aggregation report and operator mapping from additional report to validate this.</w:t>
      </w:r>
    </w:p>
    <w:p w14:paraId="54C71051" w14:textId="5B8E64E7" w:rsidR="003947EC" w:rsidRDefault="003947EC" w:rsidP="003947EC">
      <w:pPr>
        <w:pStyle w:val="Heading3"/>
        <w:rPr>
          <w:rStyle w:val="Strong"/>
          <w:b w:val="0"/>
          <w:bCs w:val="0"/>
        </w:rPr>
      </w:pPr>
      <w:bookmarkStart w:id="21" w:name="_Toc54599490"/>
      <w:r>
        <w:rPr>
          <w:rStyle w:val="Strong"/>
          <w:b w:val="0"/>
          <w:bCs w:val="0"/>
        </w:rPr>
        <w:t>C</w:t>
      </w:r>
      <w:r w:rsidR="00333BCA" w:rsidRPr="003947EC">
        <w:rPr>
          <w:rStyle w:val="Strong"/>
          <w:b w:val="0"/>
          <w:bCs w:val="0"/>
        </w:rPr>
        <w:t>alculation</w:t>
      </w:r>
      <w:r>
        <w:rPr>
          <w:rStyle w:val="Strong"/>
          <w:b w:val="0"/>
          <w:bCs w:val="0"/>
        </w:rPr>
        <w:t xml:space="preserve"> Example</w:t>
      </w:r>
      <w:bookmarkEnd w:id="21"/>
    </w:p>
    <w:p w14:paraId="64866687" w14:textId="5FD189B0" w:rsidR="00333BCA" w:rsidRPr="003947EC" w:rsidRDefault="003947EC" w:rsidP="003947E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</w:t>
      </w:r>
      <w:r w:rsidR="00333BCA" w:rsidRPr="003947EC">
        <w:rPr>
          <w:rStyle w:val="Strong"/>
          <w:b w:val="0"/>
          <w:bCs w:val="0"/>
        </w:rPr>
        <w:t>fter next month 5</w:t>
      </w:r>
      <w:r w:rsidR="00333BCA" w:rsidRPr="003947EC">
        <w:rPr>
          <w:rStyle w:val="Strong"/>
          <w:b w:val="0"/>
          <w:bCs w:val="0"/>
          <w:vertAlign w:val="superscript"/>
        </w:rPr>
        <w:t>th</w:t>
      </w:r>
      <w:r w:rsidR="00333BCA" w:rsidRPr="003947EC">
        <w:rPr>
          <w:rStyle w:val="Strong"/>
          <w:b w:val="0"/>
          <w:bCs w:val="0"/>
        </w:rPr>
        <w:t xml:space="preserve"> cut off:</w:t>
      </w:r>
    </w:p>
    <w:tbl>
      <w:tblPr>
        <w:tblW w:w="9379" w:type="dxa"/>
        <w:tblInd w:w="198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530"/>
        <w:gridCol w:w="1311"/>
        <w:gridCol w:w="1164"/>
        <w:gridCol w:w="3375"/>
        <w:gridCol w:w="1999"/>
      </w:tblGrid>
      <w:tr w:rsidR="00333BCA" w14:paraId="105F7B73" w14:textId="77777777" w:rsidTr="003947EC">
        <w:trPr>
          <w:trHeight w:val="765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47F01A36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CLUSTER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612A591D" w14:textId="3DF191DA" w:rsidR="00333BCA" w:rsidRPr="003947EC" w:rsidRDefault="00333BCA" w:rsidP="00333BCA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TARGET NOM NOVEMBER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30A9A306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 xml:space="preserve">ACTUAL MAPPING </w:t>
            </w:r>
            <w:r w:rsidRPr="003947EC">
              <w:rPr>
                <w:rFonts w:cstheme="minorHAnsi"/>
                <w:b/>
                <w:bCs/>
                <w:sz w:val="18"/>
                <w:szCs w:val="18"/>
              </w:rPr>
              <w:br/>
              <w:t>on 5</w:t>
            </w:r>
            <w:r w:rsidRPr="003947EC">
              <w:rPr>
                <w:rFonts w:cstheme="minorHAnsi"/>
                <w:b/>
                <w:bCs/>
                <w:sz w:val="18"/>
                <w:szCs w:val="18"/>
                <w:vertAlign w:val="superscript"/>
              </w:rPr>
              <w:t>th</w:t>
            </w:r>
            <w:r w:rsidRPr="003947EC">
              <w:rPr>
                <w:rFonts w:cstheme="minorHAnsi"/>
                <w:b/>
                <w:bCs/>
                <w:sz w:val="18"/>
                <w:szCs w:val="18"/>
              </w:rPr>
              <w:t xml:space="preserve"> DEC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76DFEFD3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 xml:space="preserve">ACHIEVEMENT NOM NOVEMBER = ACTUAL MAPPING </w:t>
            </w:r>
            <w:r w:rsidRPr="003947EC">
              <w:rPr>
                <w:rFonts w:cstheme="minorHAnsi"/>
                <w:b/>
                <w:bCs/>
                <w:sz w:val="18"/>
                <w:szCs w:val="18"/>
              </w:rPr>
              <w:br/>
              <w:t>on 5</w:t>
            </w:r>
            <w:r w:rsidRPr="003947EC">
              <w:rPr>
                <w:rFonts w:cstheme="minorHAnsi"/>
                <w:b/>
                <w:bCs/>
                <w:sz w:val="18"/>
                <w:szCs w:val="18"/>
                <w:vertAlign w:val="superscript"/>
              </w:rPr>
              <w:t>th</w:t>
            </w:r>
            <w:r w:rsidRPr="003947EC">
              <w:rPr>
                <w:rFonts w:cstheme="minorHAnsi"/>
                <w:b/>
                <w:bCs/>
                <w:sz w:val="18"/>
                <w:szCs w:val="18"/>
              </w:rPr>
              <w:t xml:space="preserve"> DECEMBER divided by TARGET NOM NOVEMBER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080058E8" w14:textId="777527D7" w:rsidR="00333BCA" w:rsidRPr="003947EC" w:rsidRDefault="00333BCA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FINAL SCORE NOM CLUSTER NOVEMBER = SCORE NOM CSO NOVEMBER</w:t>
            </w:r>
          </w:p>
        </w:tc>
      </w:tr>
      <w:tr w:rsidR="00333BCA" w14:paraId="78648A3B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3A0FA2F9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04EC0D24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1,455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6EC0DA05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1,457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7778D7A4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1457/1455 x 100% = 100.14%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71F5A915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100.14%</w:t>
            </w:r>
          </w:p>
        </w:tc>
      </w:tr>
      <w:tr w:rsidR="00333BCA" w14:paraId="717E9FF4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4417E029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62FF5FEE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1,470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7A1021E5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1,465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57F158BC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1465/1470 x 100% = 99.66%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60E5F897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99.66%</w:t>
            </w:r>
          </w:p>
        </w:tc>
      </w:tr>
      <w:tr w:rsidR="00333BCA" w14:paraId="46D68E35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21CB5173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10005B5B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1,105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78BD7CD5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1,120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186B0239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1120/1105 x 100% = 101.36%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5C410E83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101.36%</w:t>
            </w:r>
          </w:p>
        </w:tc>
      </w:tr>
      <w:tr w:rsidR="00333BCA" w14:paraId="64E0BF3C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301A6032" w14:textId="77777777" w:rsidR="00333BCA" w:rsidRPr="003947EC" w:rsidRDefault="00333BCA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7EE928F0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1,200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51D48A07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1,220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61C01EB5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1,220/1,220 x 100% = 98.36%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226702BD" w14:textId="77777777" w:rsidR="00333BCA" w:rsidRPr="003947EC" w:rsidRDefault="00333BCA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98.36%</w:t>
            </w:r>
          </w:p>
        </w:tc>
      </w:tr>
    </w:tbl>
    <w:p w14:paraId="61AED228" w14:textId="71090A00" w:rsidR="002D57DF" w:rsidRPr="003947EC" w:rsidRDefault="003947EC" w:rsidP="003947EC">
      <w:pPr>
        <w:spacing w:before="240"/>
        <w:rPr>
          <w:rStyle w:val="Strong"/>
          <w:b w:val="0"/>
          <w:bCs w:val="0"/>
        </w:rPr>
      </w:pPr>
      <w:r w:rsidRPr="003947EC">
        <w:rPr>
          <w:rStyle w:val="Strong"/>
          <w:b w:val="0"/>
          <w:bCs w:val="0"/>
        </w:rPr>
        <w:t>S</w:t>
      </w:r>
      <w:r w:rsidR="002D57DF" w:rsidRPr="003947EC">
        <w:rPr>
          <w:rStyle w:val="Strong"/>
          <w:b w:val="0"/>
          <w:bCs w:val="0"/>
        </w:rPr>
        <w:t>ample calculation in current Month:</w:t>
      </w:r>
    </w:p>
    <w:tbl>
      <w:tblPr>
        <w:tblW w:w="9379" w:type="dxa"/>
        <w:tblInd w:w="198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530"/>
        <w:gridCol w:w="1311"/>
        <w:gridCol w:w="1164"/>
        <w:gridCol w:w="3375"/>
        <w:gridCol w:w="1999"/>
      </w:tblGrid>
      <w:tr w:rsidR="002D57DF" w14:paraId="3B46D9F1" w14:textId="77777777" w:rsidTr="003947EC">
        <w:trPr>
          <w:trHeight w:val="765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066CD496" w14:textId="77777777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CLUSTER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18243019" w14:textId="77777777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TARGET NOM NOVEMBER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3F55EC00" w14:textId="682108A2" w:rsidR="002D57DF" w:rsidRPr="003947EC" w:rsidRDefault="002D57DF" w:rsidP="002D57DF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ACTUAL CURRENT MAPPING (D-1)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5E4B8953" w14:textId="06B1930A" w:rsidR="002D57DF" w:rsidRPr="003947EC" w:rsidRDefault="002D57DF" w:rsidP="005D746C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 xml:space="preserve">ACHIEVEMENT NOM NOVEMBER = ACTUAL MAPPING </w:t>
            </w:r>
            <w:r w:rsidRPr="003947EC">
              <w:rPr>
                <w:rFonts w:cstheme="minorHAnsi"/>
                <w:b/>
                <w:bCs/>
                <w:sz w:val="18"/>
                <w:szCs w:val="18"/>
              </w:rPr>
              <w:br/>
              <w:t>divided by TARGET NOM NOVEMBER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  <w:hideMark/>
          </w:tcPr>
          <w:p w14:paraId="12E02061" w14:textId="398CC6C2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18"/>
                <w:szCs w:val="18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18"/>
                <w:szCs w:val="18"/>
              </w:rPr>
              <w:t>SCORE NOM CLUSTER NOVEMBER = SCORE NOM CSO NOVEMBER</w:t>
            </w:r>
          </w:p>
        </w:tc>
      </w:tr>
      <w:tr w:rsidR="002D57DF" w14:paraId="3FDE4C9D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2823CEF0" w14:textId="77777777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00C6A59B" w14:textId="77777777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1,455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5FCBEBAC" w14:textId="7F7F369D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1,257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2D1D0073" w14:textId="510745E6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1257/1455 x 100% = 86.39%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4CA70E59" w14:textId="2F2AF03B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86.39%</w:t>
            </w:r>
          </w:p>
        </w:tc>
      </w:tr>
      <w:tr w:rsidR="002D57DF" w14:paraId="5F602FD3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4E2E0C89" w14:textId="77777777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57A3B404" w14:textId="77777777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1,470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3E3DEBE6" w14:textId="5BE69E76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1,265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688FA65A" w14:textId="6A9473AB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1265/1470 x 100% = 86.05%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69EDB5B1" w14:textId="4275BAD1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86.05%</w:t>
            </w:r>
          </w:p>
        </w:tc>
      </w:tr>
      <w:tr w:rsidR="002D57DF" w14:paraId="3ABAA309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08179A68" w14:textId="77777777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0C8B38B7" w14:textId="77777777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1,105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540B690B" w14:textId="7AB6EC53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1,020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54C9BD69" w14:textId="0FADAAD7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1020/1105 x 100% = 92.31%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5A744CFE" w14:textId="4AC2AC3B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92.31%</w:t>
            </w:r>
          </w:p>
        </w:tc>
      </w:tr>
      <w:tr w:rsidR="002D57DF" w14:paraId="535C6CB2" w14:textId="77777777" w:rsidTr="003947EC">
        <w:trPr>
          <w:trHeight w:val="330"/>
        </w:trPr>
        <w:tc>
          <w:tcPr>
            <w:tcW w:w="153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250D664A" w14:textId="77777777" w:rsidR="002D57DF" w:rsidRPr="003947EC" w:rsidRDefault="002D57DF" w:rsidP="00DB3EE0">
            <w:pPr>
              <w:jc w:val="center"/>
              <w:rPr>
                <w:rFonts w:cstheme="minorHAnsi"/>
                <w:b/>
                <w:bCs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13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0E19EC71" w14:textId="76F127F4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1,020</w:t>
            </w:r>
          </w:p>
        </w:tc>
        <w:tc>
          <w:tcPr>
            <w:tcW w:w="116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13907070" w14:textId="773AB54B" w:rsidR="002D57DF" w:rsidRPr="003947EC" w:rsidRDefault="002D57DF" w:rsidP="00DB3EE0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1,120</w:t>
            </w:r>
          </w:p>
        </w:tc>
        <w:tc>
          <w:tcPr>
            <w:tcW w:w="337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  <w:hideMark/>
          </w:tcPr>
          <w:p w14:paraId="273633CF" w14:textId="16734544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1020/1120 x 100% = 91.07%</w:t>
            </w:r>
          </w:p>
        </w:tc>
        <w:tc>
          <w:tcPr>
            <w:tcW w:w="19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hideMark/>
          </w:tcPr>
          <w:p w14:paraId="656E4BBD" w14:textId="68A28B36" w:rsidR="002D57DF" w:rsidRPr="003947EC" w:rsidRDefault="002D57DF" w:rsidP="002D57DF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3947EC">
              <w:rPr>
                <w:rFonts w:cstheme="minorHAnsi"/>
                <w:sz w:val="20"/>
                <w:szCs w:val="20"/>
              </w:rPr>
              <w:t>91.07%</w:t>
            </w:r>
          </w:p>
        </w:tc>
      </w:tr>
    </w:tbl>
    <w:p w14:paraId="31C1EEDE" w14:textId="77777777" w:rsidR="002D57DF" w:rsidRDefault="002D57DF" w:rsidP="002D57DF">
      <w:pPr>
        <w:pStyle w:val="ListParagraph"/>
        <w:ind w:left="990"/>
        <w:rPr>
          <w:rStyle w:val="Strong"/>
          <w:b w:val="0"/>
          <w:bCs w:val="0"/>
        </w:rPr>
      </w:pPr>
    </w:p>
    <w:p w14:paraId="20B3DC4A" w14:textId="77777777" w:rsidR="005C2450" w:rsidRPr="00FC7E30" w:rsidRDefault="005C2450" w:rsidP="005C2450">
      <w:pPr>
        <w:pStyle w:val="ListParagraph"/>
        <w:ind w:left="1512"/>
      </w:pPr>
    </w:p>
    <w:p w14:paraId="418384E3" w14:textId="77777777" w:rsidR="00FC7E30" w:rsidRDefault="00FC7E3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629DD1" w:themeColor="accent2"/>
          <w:sz w:val="24"/>
          <w:szCs w:val="24"/>
        </w:rPr>
      </w:pPr>
      <w:r>
        <w:br w:type="page"/>
      </w:r>
    </w:p>
    <w:p w14:paraId="41EAAB5E" w14:textId="46D8540D" w:rsidR="00BB3CAB" w:rsidRDefault="007B25CA" w:rsidP="00AB17BF">
      <w:pPr>
        <w:pStyle w:val="Heading2"/>
        <w:numPr>
          <w:ilvl w:val="0"/>
          <w:numId w:val="8"/>
        </w:numPr>
      </w:pPr>
      <w:bookmarkStart w:id="22" w:name="_Toc54599491"/>
      <w:r>
        <w:lastRenderedPageBreak/>
        <w:t>Enhancement</w:t>
      </w:r>
      <w:r w:rsidR="00BB3CAB">
        <w:t xml:space="preserve">: </w:t>
      </w:r>
      <w:r w:rsidR="000B72A5">
        <w:t xml:space="preserve">Q-URO </w:t>
      </w:r>
      <w:r w:rsidR="003947EC">
        <w:t>for</w:t>
      </w:r>
      <w:r w:rsidR="000B72A5">
        <w:t xml:space="preserve"> MPC</w:t>
      </w:r>
      <w:r w:rsidR="009A7909">
        <w:t xml:space="preserve"> (C</w:t>
      </w:r>
      <w:r w:rsidR="00A43A32">
        <w:t>ustom KPI</w:t>
      </w:r>
      <w:r w:rsidR="009A7909">
        <w:t>)</w:t>
      </w:r>
      <w:bookmarkEnd w:id="22"/>
    </w:p>
    <w:p w14:paraId="62BCFC54" w14:textId="5850EB0C" w:rsidR="00BB3CAB" w:rsidRPr="00A9173B" w:rsidRDefault="00BB3CAB" w:rsidP="00BB3CAB">
      <w:pPr>
        <w:pStyle w:val="Heading3"/>
      </w:pPr>
      <w:bookmarkStart w:id="23" w:name="_Toc54599492"/>
      <w:r>
        <w:t>Current Solution</w:t>
      </w:r>
      <w:bookmarkEnd w:id="23"/>
    </w:p>
    <w:p w14:paraId="3008080E" w14:textId="49DB4CEE" w:rsidR="00336F1B" w:rsidRDefault="00C8191F" w:rsidP="00336F1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</w:t>
      </w:r>
      <w:r w:rsidR="00F53AB3">
        <w:rPr>
          <w:rStyle w:val="Strong"/>
          <w:b w:val="0"/>
          <w:bCs w:val="0"/>
        </w:rPr>
        <w:t>c</w:t>
      </w:r>
      <w:r w:rsidR="00336F1B">
        <w:rPr>
          <w:rStyle w:val="Strong"/>
          <w:b w:val="0"/>
          <w:bCs w:val="0"/>
        </w:rPr>
        <w:t>urrent</w:t>
      </w:r>
      <w:r>
        <w:rPr>
          <w:rStyle w:val="Strong"/>
          <w:b w:val="0"/>
          <w:bCs w:val="0"/>
        </w:rPr>
        <w:t xml:space="preserve">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</w:t>
      </w:r>
      <w:r w:rsidR="00F53AB3">
        <w:rPr>
          <w:rStyle w:val="Strong"/>
          <w:b w:val="0"/>
          <w:bCs w:val="0"/>
        </w:rPr>
        <w:t>version</w:t>
      </w:r>
      <w:r>
        <w:rPr>
          <w:rStyle w:val="Strong"/>
          <w:b w:val="0"/>
          <w:bCs w:val="0"/>
        </w:rPr>
        <w:t>,</w:t>
      </w:r>
      <w:r w:rsidR="00336F1B">
        <w:rPr>
          <w:rStyle w:val="Strong"/>
          <w:b w:val="0"/>
          <w:bCs w:val="0"/>
        </w:rPr>
        <w:t xml:space="preserve"> </w:t>
      </w:r>
      <w:r w:rsidR="000B72A5">
        <w:rPr>
          <w:rStyle w:val="Strong"/>
          <w:b w:val="0"/>
          <w:bCs w:val="0"/>
        </w:rPr>
        <w:t>KPI is calculated for URO 20 only.</w:t>
      </w:r>
    </w:p>
    <w:p w14:paraId="4D9C1BBE" w14:textId="6468EC7A" w:rsidR="00BB3CAB" w:rsidRDefault="00C8191F" w:rsidP="00BB3CAB">
      <w:pPr>
        <w:pStyle w:val="Heading3"/>
        <w:rPr>
          <w:rStyle w:val="Strong"/>
          <w:b w:val="0"/>
          <w:bCs w:val="0"/>
        </w:rPr>
      </w:pPr>
      <w:bookmarkStart w:id="24" w:name="_Toc54599493"/>
      <w:r>
        <w:rPr>
          <w:rStyle w:val="Strong"/>
          <w:b w:val="0"/>
          <w:bCs w:val="0"/>
        </w:rPr>
        <w:t>New</w:t>
      </w:r>
      <w:r w:rsidR="00BB3CAB">
        <w:rPr>
          <w:rStyle w:val="Strong"/>
          <w:b w:val="0"/>
          <w:bCs w:val="0"/>
        </w:rPr>
        <w:t xml:space="preserve"> Requirement</w:t>
      </w:r>
      <w:r>
        <w:rPr>
          <w:rStyle w:val="Strong"/>
          <w:b w:val="0"/>
          <w:bCs w:val="0"/>
        </w:rPr>
        <w:t>s</w:t>
      </w:r>
      <w:bookmarkEnd w:id="24"/>
    </w:p>
    <w:p w14:paraId="3EFA187F" w14:textId="51714EA3" w:rsidR="00C064B0" w:rsidRPr="00810C22" w:rsidRDefault="003947EC" w:rsidP="00C064B0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INDOSAT</w:t>
      </w:r>
      <w:r w:rsidR="00C064B0" w:rsidRPr="00810C22">
        <w:rPr>
          <w:rStyle w:val="Strong"/>
          <w:b w:val="0"/>
          <w:bCs w:val="0"/>
        </w:rPr>
        <w:t xml:space="preserve"> KPI team </w:t>
      </w:r>
      <w:r w:rsidR="00941102">
        <w:rPr>
          <w:rStyle w:val="Strong"/>
          <w:b w:val="0"/>
          <w:bCs w:val="0"/>
        </w:rPr>
        <w:t xml:space="preserve">requires new </w:t>
      </w:r>
      <w:r w:rsidR="00C064B0" w:rsidRPr="00810C22">
        <w:rPr>
          <w:rStyle w:val="Strong"/>
          <w:b w:val="0"/>
          <w:bCs w:val="0"/>
        </w:rPr>
        <w:t>KPI</w:t>
      </w:r>
      <w:r w:rsidR="000B72A5">
        <w:rPr>
          <w:rStyle w:val="Strong"/>
          <w:b w:val="0"/>
          <w:bCs w:val="0"/>
        </w:rPr>
        <w:t xml:space="preserve"> for </w:t>
      </w:r>
      <w:r w:rsidR="00992258">
        <w:rPr>
          <w:rStyle w:val="Strong"/>
          <w:b w:val="0"/>
          <w:bCs w:val="0"/>
        </w:rPr>
        <w:t>MPC incentive</w:t>
      </w:r>
      <w:r w:rsidR="00941102">
        <w:rPr>
          <w:rStyle w:val="Strong"/>
          <w:b w:val="0"/>
          <w:bCs w:val="0"/>
        </w:rPr>
        <w:t>,</w:t>
      </w:r>
      <w:r w:rsidR="00C064B0">
        <w:rPr>
          <w:rStyle w:val="Strong"/>
          <w:b w:val="0"/>
          <w:bCs w:val="0"/>
        </w:rPr>
        <w:t xml:space="preserve"> with next requirements:</w:t>
      </w:r>
    </w:p>
    <w:p w14:paraId="4A4A7CC1" w14:textId="46AD3B77" w:rsidR="00194E8C" w:rsidRDefault="00194E8C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E67A86">
        <w:rPr>
          <w:rStyle w:val="Strong"/>
          <w:b w:val="0"/>
          <w:bCs w:val="0"/>
        </w:rPr>
        <w:t xml:space="preserve">KPI </w:t>
      </w:r>
      <w:r w:rsidR="000B72A5">
        <w:rPr>
          <w:rStyle w:val="Strong"/>
          <w:b w:val="0"/>
          <w:bCs w:val="0"/>
        </w:rPr>
        <w:t>will be</w:t>
      </w:r>
      <w:r w:rsidRPr="00E67A86">
        <w:rPr>
          <w:rStyle w:val="Strong"/>
          <w:b w:val="0"/>
          <w:bCs w:val="0"/>
        </w:rPr>
        <w:t xml:space="preserve"> </w:t>
      </w:r>
      <w:r w:rsidR="000B72A5" w:rsidRPr="00E67A86">
        <w:rPr>
          <w:rStyle w:val="Strong"/>
          <w:b w:val="0"/>
          <w:bCs w:val="0"/>
        </w:rPr>
        <w:t>assign</w:t>
      </w:r>
      <w:r w:rsidR="000B72A5">
        <w:rPr>
          <w:rStyle w:val="Strong"/>
          <w:b w:val="0"/>
          <w:bCs w:val="0"/>
        </w:rPr>
        <w:t>ed</w:t>
      </w:r>
      <w:r w:rsidRPr="00E67A86">
        <w:rPr>
          <w:rStyle w:val="Strong"/>
          <w:b w:val="0"/>
          <w:bCs w:val="0"/>
        </w:rPr>
        <w:t xml:space="preserve"> to</w:t>
      </w:r>
      <w:r>
        <w:rPr>
          <w:rStyle w:val="Strong"/>
          <w:b w:val="0"/>
          <w:bCs w:val="0"/>
        </w:rPr>
        <w:t xml:space="preserve"> the</w:t>
      </w:r>
      <w:r w:rsidRPr="00E67A86">
        <w:rPr>
          <w:rStyle w:val="Strong"/>
          <w:b w:val="0"/>
          <w:bCs w:val="0"/>
        </w:rPr>
        <w:t xml:space="preserve"> </w:t>
      </w:r>
      <w:r w:rsidR="000B72A5">
        <w:rPr>
          <w:rStyle w:val="Strong"/>
          <w:b w:val="0"/>
          <w:bCs w:val="0"/>
        </w:rPr>
        <w:t xml:space="preserve">MPC </w:t>
      </w:r>
      <w:r w:rsidR="00123DBB">
        <w:rPr>
          <w:rStyle w:val="Strong"/>
          <w:b w:val="0"/>
          <w:bCs w:val="0"/>
        </w:rPr>
        <w:t>p</w:t>
      </w:r>
      <w:r w:rsidRPr="00E67A86">
        <w:rPr>
          <w:rStyle w:val="Strong"/>
          <w:b w:val="0"/>
          <w:bCs w:val="0"/>
        </w:rPr>
        <w:t>osition</w:t>
      </w:r>
      <w:r w:rsidR="000B72A5">
        <w:rPr>
          <w:rStyle w:val="Strong"/>
          <w:b w:val="0"/>
          <w:bCs w:val="0"/>
        </w:rPr>
        <w:t>.</w:t>
      </w:r>
    </w:p>
    <w:p w14:paraId="05EAA98E" w14:textId="1810C589" w:rsidR="00194E8C" w:rsidRPr="00194E8C" w:rsidRDefault="00194E8C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194E8C">
        <w:rPr>
          <w:rStyle w:val="Strong"/>
          <w:b w:val="0"/>
          <w:bCs w:val="0"/>
        </w:rPr>
        <w:t xml:space="preserve">KPI achievement </w:t>
      </w:r>
      <w:r w:rsidR="00CA02A7">
        <w:rPr>
          <w:rStyle w:val="Strong"/>
          <w:b w:val="0"/>
          <w:bCs w:val="0"/>
        </w:rPr>
        <w:t>will be</w:t>
      </w:r>
      <w:r w:rsidRPr="00194E8C">
        <w:rPr>
          <w:rStyle w:val="Strong"/>
          <w:b w:val="0"/>
          <w:bCs w:val="0"/>
        </w:rPr>
        <w:t xml:space="preserve"> calculated for </w:t>
      </w:r>
      <w:r w:rsidR="00CA02A7">
        <w:rPr>
          <w:rStyle w:val="Strong"/>
          <w:b w:val="0"/>
          <w:bCs w:val="0"/>
        </w:rPr>
        <w:t>Monthly</w:t>
      </w:r>
      <w:r w:rsidRPr="00194E8C">
        <w:rPr>
          <w:rStyle w:val="Strong"/>
          <w:b w:val="0"/>
          <w:bCs w:val="0"/>
        </w:rPr>
        <w:t>.</w:t>
      </w:r>
      <w:r w:rsidR="00C23F97">
        <w:rPr>
          <w:rStyle w:val="Strong"/>
          <w:b w:val="0"/>
          <w:bCs w:val="0"/>
        </w:rPr>
        <w:t xml:space="preserve"> </w:t>
      </w:r>
    </w:p>
    <w:p w14:paraId="16775187" w14:textId="558670DB" w:rsidR="00194E8C" w:rsidRDefault="00992258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Target will be uploaded to each MPC using MPC Incentive target template.</w:t>
      </w:r>
    </w:p>
    <w:p w14:paraId="4873C04C" w14:textId="5E7F4B70" w:rsidR="00194E8C" w:rsidRPr="00194E8C" w:rsidRDefault="00992258" w:rsidP="00194E8C">
      <w:pPr>
        <w:pStyle w:val="ListParagraph"/>
        <w:numPr>
          <w:ilvl w:val="1"/>
          <w:numId w:val="8"/>
        </w:numPr>
        <w:ind w:left="990" w:hanging="5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Actual will be calculated based on HADOOP feed INTHDP017. This interface will be added with new field QURO_STATUS. For detailed information about data type we can refer HADOOP IDD document.</w:t>
      </w:r>
    </w:p>
    <w:p w14:paraId="1BA50731" w14:textId="25EA3D95" w:rsidR="00194E8C" w:rsidRPr="003947EC" w:rsidRDefault="00992258" w:rsidP="00992258">
      <w:pPr>
        <w:pStyle w:val="ListParagraph"/>
        <w:numPr>
          <w:ilvl w:val="1"/>
          <w:numId w:val="8"/>
        </w:numPr>
        <w:ind w:left="990" w:hanging="540"/>
        <w:rPr>
          <w:rStyle w:val="Strong"/>
          <w:b w:val="0"/>
          <w:bCs w:val="0"/>
          <w:i/>
          <w:iCs/>
        </w:rPr>
      </w:pPr>
      <w:r>
        <w:rPr>
          <w:rStyle w:val="Strong"/>
          <w:b w:val="0"/>
          <w:bCs w:val="0"/>
        </w:rPr>
        <w:t xml:space="preserve">HADOOP file contains following fields </w:t>
      </w:r>
      <w:r w:rsidRPr="003947EC">
        <w:rPr>
          <w:rStyle w:val="Strong"/>
          <w:b w:val="0"/>
          <w:bCs w:val="0"/>
          <w:i/>
          <w:iCs/>
        </w:rPr>
        <w:t>DATE|MICRO|SITE_ID|OUTLET|HIT|AMOUNT|QURO_STATUS</w:t>
      </w:r>
      <w:r w:rsidR="00194E8C" w:rsidRPr="003947EC">
        <w:rPr>
          <w:rStyle w:val="Strong"/>
          <w:b w:val="0"/>
          <w:bCs w:val="0"/>
          <w:i/>
          <w:iCs/>
        </w:rPr>
        <w:t>;</w:t>
      </w:r>
    </w:p>
    <w:p w14:paraId="4464A029" w14:textId="1689D60F" w:rsidR="00194E8C" w:rsidRDefault="00992258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QURO_STATUS possible values are 1 or 0. If value is 1 then given outlet is counted as QURO.</w:t>
      </w:r>
    </w:p>
    <w:p w14:paraId="40E5C083" w14:textId="49172ADF" w:rsidR="00992258" w:rsidRDefault="00992258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Maximum 20 outlets will be considered from each site under each MPC. This 20 is not fixed can be uploaded via site target template against each site.</w:t>
      </w:r>
    </w:p>
    <w:p w14:paraId="1002E7FB" w14:textId="1BB9416F" w:rsidR="00EC54DE" w:rsidRPr="00194E8C" w:rsidRDefault="00EC54DE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Sum of final outlet counts from each site will be </w:t>
      </w:r>
      <w:r w:rsidR="0065279C">
        <w:rPr>
          <w:rStyle w:val="Strong"/>
          <w:b w:val="0"/>
          <w:bCs w:val="0"/>
        </w:rPr>
        <w:t>considered</w:t>
      </w:r>
      <w:r>
        <w:rPr>
          <w:rStyle w:val="Strong"/>
          <w:b w:val="0"/>
          <w:bCs w:val="0"/>
        </w:rPr>
        <w:t xml:space="preserve"> as final achievement of MPC.</w:t>
      </w:r>
    </w:p>
    <w:p w14:paraId="65629696" w14:textId="07D008CF" w:rsidR="005D746C" w:rsidRDefault="005D746C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All </w:t>
      </w:r>
      <w:r w:rsidR="0065279C">
        <w:rPr>
          <w:rStyle w:val="Strong"/>
          <w:b w:val="0"/>
          <w:bCs w:val="0"/>
        </w:rPr>
        <w:t>outlets</w:t>
      </w:r>
      <w:r>
        <w:rPr>
          <w:rStyle w:val="Strong"/>
          <w:b w:val="0"/>
          <w:bCs w:val="0"/>
        </w:rPr>
        <w:t xml:space="preserve"> from HADOOP file should be consider for given site and micro cluster.</w:t>
      </w:r>
    </w:p>
    <w:p w14:paraId="769D53DA" w14:textId="2E21978B" w:rsidR="00992258" w:rsidRDefault="00992258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IF any outlet is given under multiple micro </w:t>
      </w:r>
      <w:r w:rsidR="006927E6">
        <w:rPr>
          <w:rStyle w:val="Strong"/>
          <w:b w:val="0"/>
          <w:bCs w:val="0"/>
        </w:rPr>
        <w:t>clusters</w:t>
      </w:r>
      <w:r>
        <w:rPr>
          <w:rStyle w:val="Strong"/>
          <w:b w:val="0"/>
          <w:bCs w:val="0"/>
        </w:rPr>
        <w:t xml:space="preserve"> or multiple </w:t>
      </w:r>
      <w:r w:rsidR="006927E6">
        <w:rPr>
          <w:rStyle w:val="Strong"/>
          <w:b w:val="0"/>
          <w:bCs w:val="0"/>
        </w:rPr>
        <w:t>sites</w:t>
      </w:r>
      <w:r>
        <w:rPr>
          <w:rStyle w:val="Strong"/>
          <w:b w:val="0"/>
          <w:bCs w:val="0"/>
        </w:rPr>
        <w:t xml:space="preserve"> then specific outlet will be counted for all corresponding site and micro cluster.</w:t>
      </w:r>
    </w:p>
    <w:p w14:paraId="537F41CE" w14:textId="540C5826" w:rsidR="00C23F97" w:rsidRDefault="00C23F97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any SITE is not uploaded with target value or target value set as 0 then no outlets under this site from HADOOP file will be counted for MPC.</w:t>
      </w:r>
    </w:p>
    <w:p w14:paraId="59BF7D58" w14:textId="1606A5BB" w:rsidR="006927E6" w:rsidRDefault="006927E6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C23F97">
        <w:rPr>
          <w:rStyle w:val="Strong"/>
          <w:b w:val="0"/>
          <w:bCs w:val="0"/>
        </w:rPr>
        <w:t>If HADOOP data not contains site code then it will not be considered for any MPC.</w:t>
      </w:r>
      <w:r w:rsidR="00C23F97">
        <w:rPr>
          <w:rStyle w:val="Strong"/>
          <w:b w:val="0"/>
          <w:bCs w:val="0"/>
        </w:rPr>
        <w:t xml:space="preserve"> If required in future should able to consider all the outlets without site info in HADOOP file.</w:t>
      </w:r>
    </w:p>
    <w:p w14:paraId="22388E9C" w14:textId="4A4CDC9B" w:rsidR="006927E6" w:rsidRDefault="006927E6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IF micro cluster is empty or not found in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it cannot be counted for any MPC.</w:t>
      </w:r>
    </w:p>
    <w:p w14:paraId="5676E100" w14:textId="3EE77058" w:rsidR="00C23F97" w:rsidRDefault="00C23F97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MPC is identified based cluster and cluster is identified based on micro cluster from HADOOP data and this mapping followed corresponding KPI month snapshot.</w:t>
      </w:r>
    </w:p>
    <w:p w14:paraId="56976F8F" w14:textId="1D975F23" w:rsidR="006927E6" w:rsidRDefault="006927E6" w:rsidP="00194E8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HADOOP sample data,</w:t>
      </w:r>
    </w:p>
    <w:p w14:paraId="551C9C7B" w14:textId="372E6CDF" w:rsidR="006927E6" w:rsidRPr="003947EC" w:rsidRDefault="006927E6" w:rsidP="006927E6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DATE|MICRO|SITE_ID|OUTLET|HIT|AMOUNT|QURO_STATUS</w:t>
      </w:r>
    </w:p>
    <w:p w14:paraId="45AC1023" w14:textId="0B137098" w:rsidR="006927E6" w:rsidRPr="003947EC" w:rsidRDefault="006927E6" w:rsidP="006927E6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20201001|MC-KEPANJEN|20BTU264|17225807|8|227000|1</w:t>
      </w:r>
    </w:p>
    <w:p w14:paraId="677C10A4" w14:textId="369C1503" w:rsidR="006927E6" w:rsidRDefault="006927E6" w:rsidP="006927E6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20201001|MC-BANYUMAS KAB|14PWT133|1506546|234|6351250|0</w:t>
      </w:r>
    </w:p>
    <w:p w14:paraId="2CF370CF" w14:textId="77777777" w:rsidR="003947EC" w:rsidRDefault="003947EC" w:rsidP="003947E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MOBII</w:t>
      </w:r>
      <w:r w:rsidRPr="004C4703">
        <w:rPr>
          <w:rStyle w:val="Strong"/>
          <w:b w:val="0"/>
          <w:bCs w:val="0"/>
        </w:rPr>
        <w:t xml:space="preserve"> sh</w:t>
      </w:r>
      <w:r>
        <w:rPr>
          <w:rStyle w:val="Strong"/>
          <w:b w:val="0"/>
          <w:bCs w:val="0"/>
        </w:rPr>
        <w:t>ould provide Additional Reports, details available in section 7.1</w:t>
      </w:r>
    </w:p>
    <w:p w14:paraId="11C8C5DC" w14:textId="77777777" w:rsidR="003947EC" w:rsidRDefault="003947EC">
      <w:pPr>
        <w:spacing w:after="240" w:line="252" w:lineRule="auto"/>
        <w:ind w:left="0" w:right="0"/>
        <w:rPr>
          <w:rStyle w:val="Strong"/>
          <w:rFonts w:asciiTheme="majorHAnsi" w:eastAsiaTheme="majorEastAsia" w:hAnsiTheme="majorHAnsi" w:cstheme="majorBidi"/>
          <w:b w:val="0"/>
          <w:bCs w:val="0"/>
          <w:caps/>
          <w:color w:val="1E5E9F" w:themeColor="accent3" w:themeShade="BF"/>
        </w:rPr>
      </w:pPr>
      <w:r>
        <w:rPr>
          <w:rStyle w:val="Strong"/>
          <w:b w:val="0"/>
          <w:bCs w:val="0"/>
        </w:rPr>
        <w:br w:type="page"/>
      </w:r>
    </w:p>
    <w:p w14:paraId="5E56A2C5" w14:textId="123B8E24" w:rsidR="003947EC" w:rsidRDefault="003947EC" w:rsidP="003947EC">
      <w:pPr>
        <w:pStyle w:val="Heading3"/>
        <w:rPr>
          <w:rStyle w:val="Strong"/>
          <w:b w:val="0"/>
          <w:bCs w:val="0"/>
        </w:rPr>
      </w:pPr>
      <w:bookmarkStart w:id="25" w:name="_Toc54599494"/>
      <w:r>
        <w:rPr>
          <w:rStyle w:val="Strong"/>
          <w:b w:val="0"/>
          <w:bCs w:val="0"/>
        </w:rPr>
        <w:lastRenderedPageBreak/>
        <w:t>C</w:t>
      </w:r>
      <w:r w:rsidRPr="003947EC">
        <w:rPr>
          <w:rStyle w:val="Strong"/>
          <w:b w:val="0"/>
          <w:bCs w:val="0"/>
        </w:rPr>
        <w:t>alculation</w:t>
      </w:r>
      <w:r>
        <w:rPr>
          <w:rStyle w:val="Strong"/>
          <w:b w:val="0"/>
          <w:bCs w:val="0"/>
        </w:rPr>
        <w:t xml:space="preserve"> Example</w:t>
      </w:r>
      <w:bookmarkEnd w:id="25"/>
    </w:p>
    <w:p w14:paraId="7E0370F9" w14:textId="638EE7FF" w:rsidR="006927E6" w:rsidRDefault="006927E6" w:rsidP="006927E6">
      <w:pPr>
        <w:pStyle w:val="ListParagraph"/>
        <w:ind w:left="990"/>
        <w:rPr>
          <w:rStyle w:val="Strong"/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7C6719E5" wp14:editId="1A59547D">
            <wp:extent cx="2794000" cy="2788285"/>
            <wp:effectExtent l="0" t="0" r="635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0145" w14:textId="77777777" w:rsidR="006927E6" w:rsidRDefault="006927E6" w:rsidP="006927E6">
      <w:pPr>
        <w:pStyle w:val="ListParagraph"/>
        <w:ind w:left="990"/>
        <w:rPr>
          <w:rStyle w:val="Strong"/>
          <w:b w:val="0"/>
          <w:bCs w:val="0"/>
        </w:rPr>
      </w:pPr>
    </w:p>
    <w:p w14:paraId="402528DD" w14:textId="6AD36159" w:rsidR="00C064B0" w:rsidRPr="00FC7E30" w:rsidRDefault="00C064B0" w:rsidP="00194E8C">
      <w:pPr>
        <w:pStyle w:val="ListParagraph"/>
        <w:ind w:left="1440"/>
      </w:pPr>
    </w:p>
    <w:p w14:paraId="5A7FE24D" w14:textId="77777777" w:rsidR="00376AAC" w:rsidRDefault="00376AAC">
      <w:pPr>
        <w:spacing w:after="240" w:line="252" w:lineRule="auto"/>
        <w:ind w:left="0" w:right="0"/>
      </w:pPr>
      <w:r>
        <w:br w:type="page"/>
      </w:r>
    </w:p>
    <w:p w14:paraId="2F6E17E7" w14:textId="641F24D9" w:rsidR="00B97456" w:rsidRDefault="00B97456" w:rsidP="00B97456">
      <w:pPr>
        <w:pStyle w:val="Heading2"/>
        <w:numPr>
          <w:ilvl w:val="0"/>
          <w:numId w:val="8"/>
        </w:numPr>
      </w:pPr>
      <w:bookmarkStart w:id="26" w:name="_Toc54599495"/>
      <w:r>
        <w:lastRenderedPageBreak/>
        <w:t xml:space="preserve">Enhancement: Q-URO </w:t>
      </w:r>
      <w:r w:rsidR="003947EC">
        <w:t>for</w:t>
      </w:r>
      <w:r>
        <w:t xml:space="preserve"> CSO (Custom KPI)</w:t>
      </w:r>
      <w:bookmarkEnd w:id="26"/>
    </w:p>
    <w:p w14:paraId="2D97BED4" w14:textId="77777777" w:rsidR="00B97456" w:rsidRPr="00A9173B" w:rsidRDefault="00B97456" w:rsidP="00B97456">
      <w:pPr>
        <w:pStyle w:val="Heading3"/>
      </w:pPr>
      <w:bookmarkStart w:id="27" w:name="_Toc54599496"/>
      <w:r>
        <w:t>Current Solution</w:t>
      </w:r>
      <w:bookmarkEnd w:id="27"/>
    </w:p>
    <w:p w14:paraId="3180908D" w14:textId="6A66D93C" w:rsidR="00B97456" w:rsidRDefault="00B97456" w:rsidP="00B97456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current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version, KPI is calculated for URO 20 only.</w:t>
      </w:r>
    </w:p>
    <w:p w14:paraId="2C363A47" w14:textId="77777777" w:rsidR="00B97456" w:rsidRDefault="00B97456" w:rsidP="00B97456">
      <w:pPr>
        <w:pStyle w:val="Heading3"/>
        <w:rPr>
          <w:rStyle w:val="Strong"/>
          <w:b w:val="0"/>
          <w:bCs w:val="0"/>
        </w:rPr>
      </w:pPr>
      <w:bookmarkStart w:id="28" w:name="_Toc54599497"/>
      <w:r>
        <w:rPr>
          <w:rStyle w:val="Strong"/>
          <w:b w:val="0"/>
          <w:bCs w:val="0"/>
        </w:rPr>
        <w:t>New Requirements</w:t>
      </w:r>
      <w:bookmarkEnd w:id="28"/>
    </w:p>
    <w:p w14:paraId="37669374" w14:textId="4DF46E20" w:rsidR="00B97456" w:rsidRPr="00810C22" w:rsidRDefault="003947EC" w:rsidP="00B97456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INDOSAT</w:t>
      </w:r>
      <w:r w:rsidR="00B97456" w:rsidRPr="00810C22">
        <w:rPr>
          <w:rStyle w:val="Strong"/>
          <w:b w:val="0"/>
          <w:bCs w:val="0"/>
        </w:rPr>
        <w:t xml:space="preserve"> KPI team </w:t>
      </w:r>
      <w:r w:rsidR="00B97456">
        <w:rPr>
          <w:rStyle w:val="Strong"/>
          <w:b w:val="0"/>
          <w:bCs w:val="0"/>
        </w:rPr>
        <w:t xml:space="preserve">requires new </w:t>
      </w:r>
      <w:r w:rsidR="00B97456" w:rsidRPr="00810C22">
        <w:rPr>
          <w:rStyle w:val="Strong"/>
          <w:b w:val="0"/>
          <w:bCs w:val="0"/>
        </w:rPr>
        <w:t>KPI</w:t>
      </w:r>
      <w:r w:rsidR="00B97456">
        <w:rPr>
          <w:rStyle w:val="Strong"/>
          <w:b w:val="0"/>
          <w:bCs w:val="0"/>
        </w:rPr>
        <w:t xml:space="preserve"> for </w:t>
      </w:r>
      <w:r w:rsidR="007A4F8B">
        <w:rPr>
          <w:rStyle w:val="Strong"/>
          <w:b w:val="0"/>
          <w:bCs w:val="0"/>
        </w:rPr>
        <w:t>CSO</w:t>
      </w:r>
      <w:r w:rsidR="00B97456">
        <w:rPr>
          <w:rStyle w:val="Strong"/>
          <w:b w:val="0"/>
          <w:bCs w:val="0"/>
        </w:rPr>
        <w:t xml:space="preserve"> incentive, with next requirements:</w:t>
      </w:r>
    </w:p>
    <w:p w14:paraId="7533A4ED" w14:textId="41FCCC65" w:rsidR="00B97456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E67A86">
        <w:rPr>
          <w:rStyle w:val="Strong"/>
          <w:b w:val="0"/>
          <w:bCs w:val="0"/>
        </w:rPr>
        <w:t xml:space="preserve">KPI </w:t>
      </w:r>
      <w:r>
        <w:rPr>
          <w:rStyle w:val="Strong"/>
          <w:b w:val="0"/>
          <w:bCs w:val="0"/>
        </w:rPr>
        <w:t>will be</w:t>
      </w:r>
      <w:r w:rsidRPr="00E67A86">
        <w:rPr>
          <w:rStyle w:val="Strong"/>
          <w:b w:val="0"/>
          <w:bCs w:val="0"/>
        </w:rPr>
        <w:t xml:space="preserve"> assign</w:t>
      </w:r>
      <w:r>
        <w:rPr>
          <w:rStyle w:val="Strong"/>
          <w:b w:val="0"/>
          <w:bCs w:val="0"/>
        </w:rPr>
        <w:t>ed</w:t>
      </w:r>
      <w:r w:rsidRPr="00E67A86">
        <w:rPr>
          <w:rStyle w:val="Strong"/>
          <w:b w:val="0"/>
          <w:bCs w:val="0"/>
        </w:rPr>
        <w:t xml:space="preserve"> to</w:t>
      </w:r>
      <w:r>
        <w:rPr>
          <w:rStyle w:val="Strong"/>
          <w:b w:val="0"/>
          <w:bCs w:val="0"/>
        </w:rPr>
        <w:t xml:space="preserve"> the</w:t>
      </w:r>
      <w:r w:rsidRPr="00E67A86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CSO p</w:t>
      </w:r>
      <w:r w:rsidRPr="00E67A86">
        <w:rPr>
          <w:rStyle w:val="Strong"/>
          <w:b w:val="0"/>
          <w:bCs w:val="0"/>
        </w:rPr>
        <w:t>osition</w:t>
      </w:r>
      <w:r>
        <w:rPr>
          <w:rStyle w:val="Strong"/>
          <w:b w:val="0"/>
          <w:bCs w:val="0"/>
        </w:rPr>
        <w:t>.</w:t>
      </w:r>
    </w:p>
    <w:p w14:paraId="594B057E" w14:textId="77777777" w:rsidR="00B97456" w:rsidRPr="00194E8C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194E8C">
        <w:rPr>
          <w:rStyle w:val="Strong"/>
          <w:b w:val="0"/>
          <w:bCs w:val="0"/>
        </w:rPr>
        <w:t xml:space="preserve">KPI achievement </w:t>
      </w:r>
      <w:r>
        <w:rPr>
          <w:rStyle w:val="Strong"/>
          <w:b w:val="0"/>
          <w:bCs w:val="0"/>
        </w:rPr>
        <w:t>will be</w:t>
      </w:r>
      <w:r w:rsidRPr="00194E8C">
        <w:rPr>
          <w:rStyle w:val="Strong"/>
          <w:b w:val="0"/>
          <w:bCs w:val="0"/>
        </w:rPr>
        <w:t xml:space="preserve"> calculated for </w:t>
      </w:r>
      <w:r>
        <w:rPr>
          <w:rStyle w:val="Strong"/>
          <w:b w:val="0"/>
          <w:bCs w:val="0"/>
        </w:rPr>
        <w:t>Monthly</w:t>
      </w:r>
      <w:r w:rsidRPr="00194E8C">
        <w:rPr>
          <w:rStyle w:val="Strong"/>
          <w:b w:val="0"/>
          <w:bCs w:val="0"/>
        </w:rPr>
        <w:t>.</w:t>
      </w:r>
    </w:p>
    <w:p w14:paraId="2E1E941B" w14:textId="5393162C" w:rsidR="00B97456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Target will be uploaded to each CSO using CSO Incentive target template.</w:t>
      </w:r>
    </w:p>
    <w:p w14:paraId="6624A7C6" w14:textId="77777777" w:rsidR="00B97456" w:rsidRPr="00194E8C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Actual will be calculated based on HADOOP feed INTHDP017. This interface will be added with new field QURO_STATUS. For detailed information about data type we can refer HADOOP IDD document.</w:t>
      </w:r>
    </w:p>
    <w:p w14:paraId="27453A36" w14:textId="77777777" w:rsidR="00B97456" w:rsidRPr="00194E8C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HADOOP file contains following fields </w:t>
      </w:r>
      <w:r w:rsidRPr="003947EC">
        <w:rPr>
          <w:rStyle w:val="Strong"/>
          <w:b w:val="0"/>
          <w:bCs w:val="0"/>
          <w:i/>
          <w:iCs/>
        </w:rPr>
        <w:t>DATE|MICRO|SITE_ID|OUTLET|HIT|AMOUNT|QURO_STATUS;</w:t>
      </w:r>
    </w:p>
    <w:p w14:paraId="25D6F6F2" w14:textId="77777777" w:rsidR="00B97456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QURO_STATUS possible values are 1 or 0. If value is 1 then given outlet is counted as QURO.</w:t>
      </w:r>
    </w:p>
    <w:p w14:paraId="42CC66C6" w14:textId="13F16554" w:rsidR="00B97456" w:rsidRPr="00194E8C" w:rsidRDefault="00EF16E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CSO will be identified based outlet operator mapping with cut of 5</w:t>
      </w:r>
      <w:r w:rsidRPr="00EF16E6">
        <w:rPr>
          <w:rStyle w:val="Strong"/>
          <w:b w:val="0"/>
          <w:bCs w:val="0"/>
          <w:vertAlign w:val="superscript"/>
        </w:rPr>
        <w:t>th</w:t>
      </w:r>
      <w:r>
        <w:rPr>
          <w:rStyle w:val="Strong"/>
          <w:b w:val="0"/>
          <w:bCs w:val="0"/>
        </w:rPr>
        <w:t xml:space="preserve"> of corresponding </w:t>
      </w:r>
      <w:r w:rsidR="000862D6">
        <w:rPr>
          <w:rStyle w:val="Strong"/>
          <w:b w:val="0"/>
          <w:bCs w:val="0"/>
        </w:rPr>
        <w:t xml:space="preserve">KPI </w:t>
      </w:r>
      <w:r>
        <w:rPr>
          <w:rStyle w:val="Strong"/>
          <w:b w:val="0"/>
          <w:bCs w:val="0"/>
        </w:rPr>
        <w:t>month</w:t>
      </w:r>
      <w:r w:rsidR="00B97456">
        <w:rPr>
          <w:rStyle w:val="Strong"/>
          <w:b w:val="0"/>
          <w:bCs w:val="0"/>
        </w:rPr>
        <w:t>.</w:t>
      </w:r>
    </w:p>
    <w:p w14:paraId="368F90FF" w14:textId="30003B58" w:rsidR="00B97456" w:rsidRDefault="000862D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All outlets from HADOOP file will be consider which is mapped with CSO (No FISIK filter)</w:t>
      </w:r>
      <w:r w:rsidR="00B97456">
        <w:rPr>
          <w:rStyle w:val="Strong"/>
          <w:b w:val="0"/>
          <w:bCs w:val="0"/>
        </w:rPr>
        <w:t xml:space="preserve">. </w:t>
      </w:r>
    </w:p>
    <w:p w14:paraId="4DE114E0" w14:textId="77777777" w:rsidR="00B97456" w:rsidRDefault="00B97456" w:rsidP="00B97456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HADOOP sample data,</w:t>
      </w:r>
    </w:p>
    <w:p w14:paraId="4EEAC2D8" w14:textId="77777777" w:rsidR="00B97456" w:rsidRPr="003947EC" w:rsidRDefault="00B97456" w:rsidP="00EF16E6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DATE|MICRO|SITE_ID|OUTLET|HIT|AMOUNT|QURO_STATUS</w:t>
      </w:r>
    </w:p>
    <w:p w14:paraId="1F41C0C5" w14:textId="77777777" w:rsidR="00B97456" w:rsidRPr="003947EC" w:rsidRDefault="00B97456" w:rsidP="00EF16E6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20201001|MC-KEPANJEN|20BTU264|17225807|8|227000|1</w:t>
      </w:r>
    </w:p>
    <w:p w14:paraId="388D1969" w14:textId="6F751576" w:rsidR="00B97456" w:rsidRDefault="00B97456" w:rsidP="00EF16E6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20201001|MC-BANYUMAS KAB|14PWT133|1506546|234|6351250|0</w:t>
      </w:r>
    </w:p>
    <w:p w14:paraId="196C024C" w14:textId="77777777" w:rsidR="003947EC" w:rsidRDefault="003947EC" w:rsidP="003947E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MOBII</w:t>
      </w:r>
      <w:r w:rsidRPr="004C4703">
        <w:rPr>
          <w:rStyle w:val="Strong"/>
          <w:b w:val="0"/>
          <w:bCs w:val="0"/>
        </w:rPr>
        <w:t xml:space="preserve"> sh</w:t>
      </w:r>
      <w:r>
        <w:rPr>
          <w:rStyle w:val="Strong"/>
          <w:b w:val="0"/>
          <w:bCs w:val="0"/>
        </w:rPr>
        <w:t>ould provide Additional Reports, details available in section 7.1</w:t>
      </w:r>
    </w:p>
    <w:p w14:paraId="1818EA62" w14:textId="77777777" w:rsidR="003947EC" w:rsidRDefault="003947EC" w:rsidP="003947EC">
      <w:pPr>
        <w:pStyle w:val="Heading3"/>
        <w:rPr>
          <w:rStyle w:val="Strong"/>
          <w:b w:val="0"/>
          <w:bCs w:val="0"/>
        </w:rPr>
      </w:pPr>
      <w:bookmarkStart w:id="29" w:name="_Toc54599498"/>
      <w:r>
        <w:rPr>
          <w:rStyle w:val="Strong"/>
          <w:b w:val="0"/>
          <w:bCs w:val="0"/>
        </w:rPr>
        <w:t>C</w:t>
      </w:r>
      <w:r w:rsidRPr="003947EC">
        <w:rPr>
          <w:rStyle w:val="Strong"/>
          <w:b w:val="0"/>
          <w:bCs w:val="0"/>
        </w:rPr>
        <w:t>alculation</w:t>
      </w:r>
      <w:r>
        <w:rPr>
          <w:rStyle w:val="Strong"/>
          <w:b w:val="0"/>
          <w:bCs w:val="0"/>
        </w:rPr>
        <w:t xml:space="preserve"> Example</w:t>
      </w:r>
      <w:bookmarkEnd w:id="29"/>
    </w:p>
    <w:p w14:paraId="6C570868" w14:textId="20628D84" w:rsidR="00B97456" w:rsidRDefault="00EF16E6" w:rsidP="00EF16E6">
      <w:pPr>
        <w:pStyle w:val="ListParagraph"/>
        <w:ind w:left="990"/>
        <w:rPr>
          <w:rStyle w:val="Strong"/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7FDBCB81" wp14:editId="2E1B09CD">
            <wp:extent cx="2604135" cy="3172460"/>
            <wp:effectExtent l="0" t="0" r="5715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D15" w14:textId="77777777" w:rsidR="00B97456" w:rsidRDefault="00B97456" w:rsidP="00EF16E6">
      <w:pPr>
        <w:pStyle w:val="ListParagraph"/>
        <w:ind w:left="990"/>
        <w:rPr>
          <w:rStyle w:val="Strong"/>
          <w:b w:val="0"/>
          <w:bCs w:val="0"/>
        </w:rPr>
      </w:pPr>
    </w:p>
    <w:p w14:paraId="6A2C9F21" w14:textId="1DBF7E58" w:rsidR="007A4F8B" w:rsidRDefault="007B25CA" w:rsidP="003947EC">
      <w:pPr>
        <w:pStyle w:val="Heading2"/>
        <w:ind w:left="432"/>
      </w:pPr>
      <w:r>
        <w:br w:type="page"/>
      </w:r>
      <w:bookmarkStart w:id="30" w:name="_Toc54599499"/>
      <w:r w:rsidR="007A4F8B">
        <w:lastRenderedPageBreak/>
        <w:t xml:space="preserve">Enhancement: Q-SSO </w:t>
      </w:r>
      <w:r w:rsidR="003947EC">
        <w:t>for</w:t>
      </w:r>
      <w:r w:rsidR="007A4F8B">
        <w:t xml:space="preserve"> MPC (Custom KPI)</w:t>
      </w:r>
      <w:bookmarkEnd w:id="30"/>
    </w:p>
    <w:p w14:paraId="4CE19D96" w14:textId="77777777" w:rsidR="007A4F8B" w:rsidRPr="00A9173B" w:rsidRDefault="007A4F8B" w:rsidP="007A4F8B">
      <w:pPr>
        <w:pStyle w:val="Heading3"/>
      </w:pPr>
      <w:bookmarkStart w:id="31" w:name="_Toc54599500"/>
      <w:r>
        <w:t>Current Solution</w:t>
      </w:r>
      <w:bookmarkEnd w:id="31"/>
    </w:p>
    <w:p w14:paraId="06677337" w14:textId="3A826B81" w:rsidR="007A4F8B" w:rsidRDefault="007A4F8B" w:rsidP="007A4F8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current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version, KPI is calculated for SSO only.</w:t>
      </w:r>
    </w:p>
    <w:p w14:paraId="49BBB1CA" w14:textId="77777777" w:rsidR="007A4F8B" w:rsidRDefault="007A4F8B" w:rsidP="007A4F8B">
      <w:pPr>
        <w:pStyle w:val="Heading3"/>
        <w:rPr>
          <w:rStyle w:val="Strong"/>
          <w:b w:val="0"/>
          <w:bCs w:val="0"/>
        </w:rPr>
      </w:pPr>
      <w:bookmarkStart w:id="32" w:name="_Toc54599501"/>
      <w:r>
        <w:rPr>
          <w:rStyle w:val="Strong"/>
          <w:b w:val="0"/>
          <w:bCs w:val="0"/>
        </w:rPr>
        <w:t>New Requirements</w:t>
      </w:r>
      <w:bookmarkEnd w:id="32"/>
    </w:p>
    <w:p w14:paraId="40A05DB0" w14:textId="49967EE2" w:rsidR="007A4F8B" w:rsidRPr="00810C22" w:rsidRDefault="003947EC" w:rsidP="007A4F8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INDOSAT</w:t>
      </w:r>
      <w:r w:rsidR="007A4F8B" w:rsidRPr="00810C22">
        <w:rPr>
          <w:rStyle w:val="Strong"/>
          <w:b w:val="0"/>
          <w:bCs w:val="0"/>
        </w:rPr>
        <w:t xml:space="preserve"> KPI team </w:t>
      </w:r>
      <w:r w:rsidR="007A4F8B">
        <w:rPr>
          <w:rStyle w:val="Strong"/>
          <w:b w:val="0"/>
          <w:bCs w:val="0"/>
        </w:rPr>
        <w:t xml:space="preserve">requires new </w:t>
      </w:r>
      <w:r w:rsidR="007A4F8B" w:rsidRPr="00810C22">
        <w:rPr>
          <w:rStyle w:val="Strong"/>
          <w:b w:val="0"/>
          <w:bCs w:val="0"/>
        </w:rPr>
        <w:t>KPI</w:t>
      </w:r>
      <w:r w:rsidR="007A4F8B">
        <w:rPr>
          <w:rStyle w:val="Strong"/>
          <w:b w:val="0"/>
          <w:bCs w:val="0"/>
        </w:rPr>
        <w:t xml:space="preserve"> for MPC incentive, with next requirements:</w:t>
      </w:r>
    </w:p>
    <w:p w14:paraId="5015649F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E67A86">
        <w:rPr>
          <w:rStyle w:val="Strong"/>
          <w:b w:val="0"/>
          <w:bCs w:val="0"/>
        </w:rPr>
        <w:t xml:space="preserve">KPI </w:t>
      </w:r>
      <w:r>
        <w:rPr>
          <w:rStyle w:val="Strong"/>
          <w:b w:val="0"/>
          <w:bCs w:val="0"/>
        </w:rPr>
        <w:t>will be</w:t>
      </w:r>
      <w:r w:rsidRPr="00E67A86">
        <w:rPr>
          <w:rStyle w:val="Strong"/>
          <w:b w:val="0"/>
          <w:bCs w:val="0"/>
        </w:rPr>
        <w:t xml:space="preserve"> assign</w:t>
      </w:r>
      <w:r>
        <w:rPr>
          <w:rStyle w:val="Strong"/>
          <w:b w:val="0"/>
          <w:bCs w:val="0"/>
        </w:rPr>
        <w:t>ed</w:t>
      </w:r>
      <w:r w:rsidRPr="00E67A86">
        <w:rPr>
          <w:rStyle w:val="Strong"/>
          <w:b w:val="0"/>
          <w:bCs w:val="0"/>
        </w:rPr>
        <w:t xml:space="preserve"> to</w:t>
      </w:r>
      <w:r>
        <w:rPr>
          <w:rStyle w:val="Strong"/>
          <w:b w:val="0"/>
          <w:bCs w:val="0"/>
        </w:rPr>
        <w:t xml:space="preserve"> the</w:t>
      </w:r>
      <w:r w:rsidRPr="00E67A86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MPC p</w:t>
      </w:r>
      <w:r w:rsidRPr="00E67A86">
        <w:rPr>
          <w:rStyle w:val="Strong"/>
          <w:b w:val="0"/>
          <w:bCs w:val="0"/>
        </w:rPr>
        <w:t>osition</w:t>
      </w:r>
      <w:r>
        <w:rPr>
          <w:rStyle w:val="Strong"/>
          <w:b w:val="0"/>
          <w:bCs w:val="0"/>
        </w:rPr>
        <w:t>.</w:t>
      </w:r>
    </w:p>
    <w:p w14:paraId="5FC1FCE1" w14:textId="77777777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194E8C">
        <w:rPr>
          <w:rStyle w:val="Strong"/>
          <w:b w:val="0"/>
          <w:bCs w:val="0"/>
        </w:rPr>
        <w:t xml:space="preserve">KPI achievement </w:t>
      </w:r>
      <w:r>
        <w:rPr>
          <w:rStyle w:val="Strong"/>
          <w:b w:val="0"/>
          <w:bCs w:val="0"/>
        </w:rPr>
        <w:t>will be</w:t>
      </w:r>
      <w:r w:rsidRPr="00194E8C">
        <w:rPr>
          <w:rStyle w:val="Strong"/>
          <w:b w:val="0"/>
          <w:bCs w:val="0"/>
        </w:rPr>
        <w:t xml:space="preserve"> calculated for </w:t>
      </w:r>
      <w:r>
        <w:rPr>
          <w:rStyle w:val="Strong"/>
          <w:b w:val="0"/>
          <w:bCs w:val="0"/>
        </w:rPr>
        <w:t>Monthly</w:t>
      </w:r>
      <w:r w:rsidRPr="00194E8C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</w:p>
    <w:p w14:paraId="300F2AC4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Target will be uploaded to each MPC using MPC Incentive target template.</w:t>
      </w:r>
    </w:p>
    <w:p w14:paraId="50E871AD" w14:textId="45DC83A9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Actual will be calculated based on HADOOP feed INTHDP004. This interface will be added with new field QSSO_STATUS. For detailed information about data type we can refer HADOOP IDD document.</w:t>
      </w:r>
    </w:p>
    <w:p w14:paraId="005DD6D6" w14:textId="02B45ADC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HADOOP file contains following fields </w:t>
      </w:r>
      <w:r w:rsidRPr="003947EC">
        <w:rPr>
          <w:rStyle w:val="Strong"/>
          <w:b w:val="0"/>
          <w:bCs w:val="0"/>
          <w:i/>
          <w:iCs/>
        </w:rPr>
        <w:t>DATE|MICRO|SITE_ID|ID_OUTLET|QTY|AMOUNT|QSSO_STATUS;</w:t>
      </w:r>
    </w:p>
    <w:p w14:paraId="2B07932E" w14:textId="11810FD9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QSSO_STATUS possible values are 1 or 0. If value is 1 then given outlet is counted as QSSO.</w:t>
      </w:r>
    </w:p>
    <w:p w14:paraId="5CA61178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Maximum 20 outlets will be considered from each site under each MPC. This 20 is not fixed can be uploaded via site target template against each site.</w:t>
      </w:r>
    </w:p>
    <w:p w14:paraId="69F914F0" w14:textId="77777777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Sum of final outlet counts from each site will be considered as final achievement of MPC.</w:t>
      </w:r>
    </w:p>
    <w:p w14:paraId="13A52E0E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All outlets from HADOOP file should be consider for given site and micro cluster.</w:t>
      </w:r>
    </w:p>
    <w:p w14:paraId="42E49405" w14:textId="583D220F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any outlet is given under multiple micro clusters or multiple sites then specific outlet will be counted for all corresponding site and micro cluster.</w:t>
      </w:r>
    </w:p>
    <w:p w14:paraId="560F61DA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any SITE is not uploaded with target value or target value set as 0 then no outlets under this site from HADOOP file will be counted for MPC.</w:t>
      </w:r>
    </w:p>
    <w:p w14:paraId="2729C076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C23F97">
        <w:rPr>
          <w:rStyle w:val="Strong"/>
          <w:b w:val="0"/>
          <w:bCs w:val="0"/>
        </w:rPr>
        <w:t>If HADOOP data not contains site code then it will not be considered for any MPC.</w:t>
      </w:r>
      <w:r>
        <w:rPr>
          <w:rStyle w:val="Strong"/>
          <w:b w:val="0"/>
          <w:bCs w:val="0"/>
        </w:rPr>
        <w:t xml:space="preserve"> If required in future should able to consider all the outlets without site info in HADOOP file.</w:t>
      </w:r>
    </w:p>
    <w:p w14:paraId="07C947A9" w14:textId="4942B8E2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If micro cluster is empty or not found in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it cannot be counted for any MPC.</w:t>
      </w:r>
    </w:p>
    <w:p w14:paraId="4DA9030A" w14:textId="78EBAC4B" w:rsidR="007A4F8B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MPC is identified based cluster and cluster is identified based on micro cluster from HADOOP data and this mapping followed corresponding KPI month snapshot</w:t>
      </w:r>
      <w:r w:rsidR="007A4F8B">
        <w:rPr>
          <w:rStyle w:val="Strong"/>
          <w:b w:val="0"/>
          <w:bCs w:val="0"/>
        </w:rPr>
        <w:t>.</w:t>
      </w:r>
    </w:p>
    <w:p w14:paraId="67E66EF9" w14:textId="77777777" w:rsidR="007A4F8B" w:rsidRDefault="007A4F8B" w:rsidP="007A4F8B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HADOOP sample data,</w:t>
      </w:r>
    </w:p>
    <w:p w14:paraId="08C08A68" w14:textId="28691BAD" w:rsidR="007A4F8B" w:rsidRPr="003947EC" w:rsidRDefault="007A4F8B" w:rsidP="007A4F8B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DATE|MICRO|SITE_ID|ID_OUTLET|QTY|AMOUNT|QSSO_STATUS</w:t>
      </w:r>
    </w:p>
    <w:p w14:paraId="5D8A64D0" w14:textId="3DCE9468" w:rsidR="007A4F8B" w:rsidRPr="003947EC" w:rsidRDefault="007A4F8B" w:rsidP="007A4F8B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20201001|MC-KUDUS|14COW001|17163165|1|11700|1</w:t>
      </w:r>
    </w:p>
    <w:p w14:paraId="214A5FC6" w14:textId="39204082" w:rsidR="007A4F8B" w:rsidRPr="003947EC" w:rsidRDefault="007A4F8B" w:rsidP="007A4F8B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20201001|MC-BEKASI SELATAN|03CKR204|1076376|2|21500|0</w:t>
      </w:r>
    </w:p>
    <w:p w14:paraId="0350B1EA" w14:textId="169953A8" w:rsidR="007A4F8B" w:rsidRDefault="007A4F8B" w:rsidP="007A4F8B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20201001|MC-DEMAK|14DMK044|582651|4|46800|1</w:t>
      </w:r>
    </w:p>
    <w:p w14:paraId="76920376" w14:textId="77777777" w:rsidR="003947EC" w:rsidRDefault="003947EC" w:rsidP="003947E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MOBII</w:t>
      </w:r>
      <w:r w:rsidRPr="004C4703">
        <w:rPr>
          <w:rStyle w:val="Strong"/>
          <w:b w:val="0"/>
          <w:bCs w:val="0"/>
        </w:rPr>
        <w:t xml:space="preserve"> sh</w:t>
      </w:r>
      <w:r>
        <w:rPr>
          <w:rStyle w:val="Strong"/>
          <w:b w:val="0"/>
          <w:bCs w:val="0"/>
        </w:rPr>
        <w:t>ould provide Additional Reports, details available in section 7.2</w:t>
      </w:r>
    </w:p>
    <w:p w14:paraId="25217141" w14:textId="77777777" w:rsidR="003947EC" w:rsidRDefault="003947EC">
      <w:pPr>
        <w:spacing w:after="240" w:line="252" w:lineRule="auto"/>
        <w:ind w:left="0" w:right="0"/>
        <w:rPr>
          <w:rStyle w:val="Strong"/>
          <w:rFonts w:asciiTheme="majorHAnsi" w:eastAsiaTheme="majorEastAsia" w:hAnsiTheme="majorHAnsi" w:cstheme="majorBidi"/>
          <w:b w:val="0"/>
          <w:bCs w:val="0"/>
          <w:caps/>
          <w:color w:val="1E5E9F" w:themeColor="accent3" w:themeShade="BF"/>
        </w:rPr>
      </w:pPr>
      <w:r>
        <w:rPr>
          <w:rStyle w:val="Strong"/>
          <w:b w:val="0"/>
          <w:bCs w:val="0"/>
        </w:rPr>
        <w:br w:type="page"/>
      </w:r>
    </w:p>
    <w:p w14:paraId="30AC0628" w14:textId="5A9BC6AB" w:rsidR="003947EC" w:rsidRDefault="003947EC" w:rsidP="003947EC">
      <w:pPr>
        <w:pStyle w:val="Heading3"/>
        <w:rPr>
          <w:rStyle w:val="Strong"/>
          <w:b w:val="0"/>
          <w:bCs w:val="0"/>
        </w:rPr>
      </w:pPr>
      <w:bookmarkStart w:id="33" w:name="_Toc54599502"/>
      <w:r>
        <w:rPr>
          <w:rStyle w:val="Strong"/>
          <w:b w:val="0"/>
          <w:bCs w:val="0"/>
        </w:rPr>
        <w:lastRenderedPageBreak/>
        <w:t>C</w:t>
      </w:r>
      <w:r w:rsidRPr="003947EC">
        <w:rPr>
          <w:rStyle w:val="Strong"/>
          <w:b w:val="0"/>
          <w:bCs w:val="0"/>
        </w:rPr>
        <w:t>alculation</w:t>
      </w:r>
      <w:r>
        <w:rPr>
          <w:rStyle w:val="Strong"/>
          <w:b w:val="0"/>
          <w:bCs w:val="0"/>
        </w:rPr>
        <w:t xml:space="preserve"> Example</w:t>
      </w:r>
      <w:bookmarkEnd w:id="33"/>
    </w:p>
    <w:p w14:paraId="49F467FA" w14:textId="0D86BCFA" w:rsidR="007A4F8B" w:rsidRDefault="007A4F8B" w:rsidP="007A4F8B">
      <w:pPr>
        <w:pStyle w:val="ListParagraph"/>
        <w:ind w:left="990"/>
        <w:rPr>
          <w:rStyle w:val="Strong"/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050C8150" wp14:editId="4BC9A045">
            <wp:extent cx="2757805" cy="2626995"/>
            <wp:effectExtent l="0" t="0" r="4445" b="190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999F" w14:textId="77777777" w:rsidR="007A4F8B" w:rsidRPr="00FC7E30" w:rsidRDefault="007A4F8B" w:rsidP="003947EC">
      <w:pPr>
        <w:ind w:left="0"/>
      </w:pPr>
    </w:p>
    <w:p w14:paraId="328F61C6" w14:textId="77777777" w:rsidR="007A4F8B" w:rsidRDefault="007A4F8B" w:rsidP="007A4F8B">
      <w:pPr>
        <w:spacing w:after="240" w:line="252" w:lineRule="auto"/>
        <w:ind w:left="0" w:right="0"/>
      </w:pPr>
      <w:r>
        <w:br w:type="page"/>
      </w:r>
    </w:p>
    <w:p w14:paraId="41A6A9D1" w14:textId="4B1CD05D" w:rsidR="007A4F8B" w:rsidRDefault="007A4F8B" w:rsidP="007A4F8B">
      <w:pPr>
        <w:pStyle w:val="Heading2"/>
        <w:numPr>
          <w:ilvl w:val="0"/>
          <w:numId w:val="8"/>
        </w:numPr>
      </w:pPr>
      <w:bookmarkStart w:id="34" w:name="_Toc54599503"/>
      <w:r>
        <w:lastRenderedPageBreak/>
        <w:t>Enhancement: Q-SSO</w:t>
      </w:r>
      <w:r w:rsidR="003947EC">
        <w:t xml:space="preserve"> for</w:t>
      </w:r>
      <w:r>
        <w:t xml:space="preserve"> CSO (Custom KPI)</w:t>
      </w:r>
      <w:bookmarkEnd w:id="34"/>
    </w:p>
    <w:p w14:paraId="31CD9C4E" w14:textId="77777777" w:rsidR="007A4F8B" w:rsidRPr="00A9173B" w:rsidRDefault="007A4F8B" w:rsidP="007A4F8B">
      <w:pPr>
        <w:pStyle w:val="Heading3"/>
      </w:pPr>
      <w:bookmarkStart w:id="35" w:name="_Toc54599504"/>
      <w:r>
        <w:t>Current Solution</w:t>
      </w:r>
      <w:bookmarkEnd w:id="35"/>
    </w:p>
    <w:p w14:paraId="37F22CF6" w14:textId="4B27C0DC" w:rsidR="007A4F8B" w:rsidRDefault="007A4F8B" w:rsidP="007A4F8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current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version, KPI is calculated for SSO only.</w:t>
      </w:r>
    </w:p>
    <w:p w14:paraId="60B39DED" w14:textId="77777777" w:rsidR="007A4F8B" w:rsidRDefault="007A4F8B" w:rsidP="007A4F8B">
      <w:pPr>
        <w:pStyle w:val="Heading3"/>
        <w:rPr>
          <w:rStyle w:val="Strong"/>
          <w:b w:val="0"/>
          <w:bCs w:val="0"/>
        </w:rPr>
      </w:pPr>
      <w:bookmarkStart w:id="36" w:name="_Toc54599505"/>
      <w:r>
        <w:rPr>
          <w:rStyle w:val="Strong"/>
          <w:b w:val="0"/>
          <w:bCs w:val="0"/>
        </w:rPr>
        <w:t>New Requirements</w:t>
      </w:r>
      <w:bookmarkEnd w:id="36"/>
    </w:p>
    <w:p w14:paraId="65BE6EA7" w14:textId="4CB0AD2C" w:rsidR="007A4F8B" w:rsidRPr="00810C22" w:rsidRDefault="003947EC" w:rsidP="007A4F8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INDOSAT</w:t>
      </w:r>
      <w:r w:rsidR="007A4F8B" w:rsidRPr="00810C22">
        <w:rPr>
          <w:rStyle w:val="Strong"/>
          <w:b w:val="0"/>
          <w:bCs w:val="0"/>
        </w:rPr>
        <w:t xml:space="preserve"> KPI team </w:t>
      </w:r>
      <w:r w:rsidR="007A4F8B">
        <w:rPr>
          <w:rStyle w:val="Strong"/>
          <w:b w:val="0"/>
          <w:bCs w:val="0"/>
        </w:rPr>
        <w:t xml:space="preserve">requires new </w:t>
      </w:r>
      <w:r w:rsidR="007A4F8B" w:rsidRPr="00810C22">
        <w:rPr>
          <w:rStyle w:val="Strong"/>
          <w:b w:val="0"/>
          <w:bCs w:val="0"/>
        </w:rPr>
        <w:t>KPI</w:t>
      </w:r>
      <w:r w:rsidR="007A4F8B">
        <w:rPr>
          <w:rStyle w:val="Strong"/>
          <w:b w:val="0"/>
          <w:bCs w:val="0"/>
        </w:rPr>
        <w:t xml:space="preserve"> for CSO incentive, with next requirements:</w:t>
      </w:r>
    </w:p>
    <w:p w14:paraId="2B19BBD4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E67A86">
        <w:rPr>
          <w:rStyle w:val="Strong"/>
          <w:b w:val="0"/>
          <w:bCs w:val="0"/>
        </w:rPr>
        <w:t xml:space="preserve">KPI </w:t>
      </w:r>
      <w:r>
        <w:rPr>
          <w:rStyle w:val="Strong"/>
          <w:b w:val="0"/>
          <w:bCs w:val="0"/>
        </w:rPr>
        <w:t>will be</w:t>
      </w:r>
      <w:r w:rsidRPr="00E67A86">
        <w:rPr>
          <w:rStyle w:val="Strong"/>
          <w:b w:val="0"/>
          <w:bCs w:val="0"/>
        </w:rPr>
        <w:t xml:space="preserve"> assign</w:t>
      </w:r>
      <w:r>
        <w:rPr>
          <w:rStyle w:val="Strong"/>
          <w:b w:val="0"/>
          <w:bCs w:val="0"/>
        </w:rPr>
        <w:t>ed</w:t>
      </w:r>
      <w:r w:rsidRPr="00E67A86">
        <w:rPr>
          <w:rStyle w:val="Strong"/>
          <w:b w:val="0"/>
          <w:bCs w:val="0"/>
        </w:rPr>
        <w:t xml:space="preserve"> to</w:t>
      </w:r>
      <w:r>
        <w:rPr>
          <w:rStyle w:val="Strong"/>
          <w:b w:val="0"/>
          <w:bCs w:val="0"/>
        </w:rPr>
        <w:t xml:space="preserve"> the</w:t>
      </w:r>
      <w:r w:rsidRPr="00E67A86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CSO p</w:t>
      </w:r>
      <w:r w:rsidRPr="00E67A86">
        <w:rPr>
          <w:rStyle w:val="Strong"/>
          <w:b w:val="0"/>
          <w:bCs w:val="0"/>
        </w:rPr>
        <w:t>osition</w:t>
      </w:r>
      <w:r>
        <w:rPr>
          <w:rStyle w:val="Strong"/>
          <w:b w:val="0"/>
          <w:bCs w:val="0"/>
        </w:rPr>
        <w:t>.</w:t>
      </w:r>
    </w:p>
    <w:p w14:paraId="154778F4" w14:textId="77777777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194E8C">
        <w:rPr>
          <w:rStyle w:val="Strong"/>
          <w:b w:val="0"/>
          <w:bCs w:val="0"/>
        </w:rPr>
        <w:t xml:space="preserve">KPI achievement </w:t>
      </w:r>
      <w:r>
        <w:rPr>
          <w:rStyle w:val="Strong"/>
          <w:b w:val="0"/>
          <w:bCs w:val="0"/>
        </w:rPr>
        <w:t>will be</w:t>
      </w:r>
      <w:r w:rsidRPr="00194E8C">
        <w:rPr>
          <w:rStyle w:val="Strong"/>
          <w:b w:val="0"/>
          <w:bCs w:val="0"/>
        </w:rPr>
        <w:t xml:space="preserve"> calculated for </w:t>
      </w:r>
      <w:r>
        <w:rPr>
          <w:rStyle w:val="Strong"/>
          <w:b w:val="0"/>
          <w:bCs w:val="0"/>
        </w:rPr>
        <w:t>Monthly</w:t>
      </w:r>
      <w:r w:rsidRPr="00194E8C">
        <w:rPr>
          <w:rStyle w:val="Strong"/>
          <w:b w:val="0"/>
          <w:bCs w:val="0"/>
        </w:rPr>
        <w:t>.</w:t>
      </w:r>
    </w:p>
    <w:p w14:paraId="71F7E04F" w14:textId="77777777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Target will be uploaded to each CSO using CSO Incentive target template.</w:t>
      </w:r>
    </w:p>
    <w:p w14:paraId="4D653554" w14:textId="699C2D60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Actual will be calculated based on HADOOP feed INTHDP004. This interface will be added with new field QSSO_STATUS. For detailed information about data type we can refer HADOOP IDD document.</w:t>
      </w:r>
    </w:p>
    <w:p w14:paraId="3EBBB075" w14:textId="3FFA8B3C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HADOOP file contains following fields </w:t>
      </w:r>
      <w:r w:rsidRPr="007A4F8B">
        <w:rPr>
          <w:rStyle w:val="Strong"/>
          <w:b w:val="0"/>
          <w:bCs w:val="0"/>
        </w:rPr>
        <w:t>DATE|MICRO|SITE_ID|ID_OUTLET|QTY|AMOUNT</w:t>
      </w:r>
      <w:r>
        <w:rPr>
          <w:rStyle w:val="Strong"/>
          <w:b w:val="0"/>
          <w:bCs w:val="0"/>
        </w:rPr>
        <w:t>|QSSO_STATUS</w:t>
      </w:r>
      <w:r w:rsidRPr="00194E8C">
        <w:rPr>
          <w:rStyle w:val="Strong"/>
          <w:b w:val="0"/>
          <w:bCs w:val="0"/>
        </w:rPr>
        <w:t>;</w:t>
      </w:r>
    </w:p>
    <w:p w14:paraId="416D4348" w14:textId="0B83E25A" w:rsidR="0097262D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QSSO_STATUS possible values are 1 or 0. If value is 1 then given outlet is counted as QSSO.</w:t>
      </w:r>
    </w:p>
    <w:p w14:paraId="17BB05A3" w14:textId="77777777" w:rsidR="0097262D" w:rsidRPr="00194E8C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CSO will be identified based outlet operator mapping with cut of 5</w:t>
      </w:r>
      <w:r w:rsidRPr="00EF16E6">
        <w:rPr>
          <w:rStyle w:val="Strong"/>
          <w:b w:val="0"/>
          <w:bCs w:val="0"/>
          <w:vertAlign w:val="superscript"/>
        </w:rPr>
        <w:t>th</w:t>
      </w:r>
      <w:r>
        <w:rPr>
          <w:rStyle w:val="Strong"/>
          <w:b w:val="0"/>
          <w:bCs w:val="0"/>
        </w:rPr>
        <w:t xml:space="preserve"> of corresponding KPI month.</w:t>
      </w:r>
    </w:p>
    <w:p w14:paraId="3F0D16F2" w14:textId="6D419E8F" w:rsidR="007A4F8B" w:rsidRDefault="0097262D" w:rsidP="0097262D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All outlets from HADOOP file will be consider which is mapped with CSO (No FISIK filter)</w:t>
      </w:r>
      <w:r w:rsidR="007A4F8B">
        <w:rPr>
          <w:rStyle w:val="Strong"/>
          <w:b w:val="0"/>
          <w:bCs w:val="0"/>
        </w:rPr>
        <w:t xml:space="preserve">. </w:t>
      </w:r>
    </w:p>
    <w:p w14:paraId="74360B91" w14:textId="77777777" w:rsidR="007A4F8B" w:rsidRDefault="007A4F8B" w:rsidP="007A4F8B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HADOOP sample data,</w:t>
      </w:r>
    </w:p>
    <w:p w14:paraId="65A3E4C0" w14:textId="6357861A" w:rsidR="007A4F8B" w:rsidRPr="007A4F8B" w:rsidRDefault="007A4F8B" w:rsidP="007A4F8B">
      <w:pPr>
        <w:pStyle w:val="ListParagraph"/>
        <w:ind w:left="990"/>
        <w:rPr>
          <w:rStyle w:val="Strong"/>
          <w:b w:val="0"/>
          <w:bCs w:val="0"/>
        </w:rPr>
      </w:pPr>
      <w:r w:rsidRPr="007A4F8B">
        <w:rPr>
          <w:rStyle w:val="Strong"/>
          <w:b w:val="0"/>
          <w:bCs w:val="0"/>
        </w:rPr>
        <w:t>DATE|MICRO|SITE_ID|ID_OUTLET|QTY|AMOUNT</w:t>
      </w:r>
      <w:r>
        <w:rPr>
          <w:rStyle w:val="Strong"/>
          <w:b w:val="0"/>
          <w:bCs w:val="0"/>
        </w:rPr>
        <w:t>|QSSO_STATUS</w:t>
      </w:r>
    </w:p>
    <w:p w14:paraId="5B8B7EAD" w14:textId="77777777" w:rsidR="007A4F8B" w:rsidRPr="007A4F8B" w:rsidRDefault="007A4F8B" w:rsidP="007A4F8B">
      <w:pPr>
        <w:pStyle w:val="ListParagraph"/>
        <w:ind w:left="990"/>
        <w:rPr>
          <w:rStyle w:val="Strong"/>
          <w:b w:val="0"/>
          <w:bCs w:val="0"/>
        </w:rPr>
      </w:pPr>
      <w:r w:rsidRPr="007A4F8B">
        <w:rPr>
          <w:rStyle w:val="Strong"/>
          <w:b w:val="0"/>
          <w:bCs w:val="0"/>
        </w:rPr>
        <w:t>20201001|MC-KUDUS|14COW001|17163165|1|11700</w:t>
      </w:r>
      <w:r>
        <w:rPr>
          <w:rStyle w:val="Strong"/>
          <w:b w:val="0"/>
          <w:bCs w:val="0"/>
        </w:rPr>
        <w:t>|1</w:t>
      </w:r>
    </w:p>
    <w:p w14:paraId="1187A664" w14:textId="77777777" w:rsidR="007A4F8B" w:rsidRPr="007A4F8B" w:rsidRDefault="007A4F8B" w:rsidP="007A4F8B">
      <w:pPr>
        <w:pStyle w:val="ListParagraph"/>
        <w:ind w:left="990"/>
        <w:rPr>
          <w:rStyle w:val="Strong"/>
          <w:b w:val="0"/>
          <w:bCs w:val="0"/>
        </w:rPr>
      </w:pPr>
      <w:r w:rsidRPr="007A4F8B">
        <w:rPr>
          <w:rStyle w:val="Strong"/>
          <w:b w:val="0"/>
          <w:bCs w:val="0"/>
        </w:rPr>
        <w:t>20201001|MC-BEKASI SELATAN|03CKR204|1076376|2|21500</w:t>
      </w:r>
      <w:r>
        <w:rPr>
          <w:rStyle w:val="Strong"/>
          <w:b w:val="0"/>
          <w:bCs w:val="0"/>
        </w:rPr>
        <w:t>|0</w:t>
      </w:r>
    </w:p>
    <w:p w14:paraId="1C070141" w14:textId="5D5E3562" w:rsidR="007A4F8B" w:rsidRDefault="007A4F8B" w:rsidP="007A4F8B">
      <w:pPr>
        <w:pStyle w:val="ListParagraph"/>
        <w:ind w:left="990"/>
        <w:rPr>
          <w:rStyle w:val="Strong"/>
          <w:b w:val="0"/>
          <w:bCs w:val="0"/>
        </w:rPr>
      </w:pPr>
      <w:r w:rsidRPr="007A4F8B">
        <w:rPr>
          <w:rStyle w:val="Strong"/>
          <w:b w:val="0"/>
          <w:bCs w:val="0"/>
        </w:rPr>
        <w:t>20201001|MC-DEMAK|14DMK044|582651|4|46800</w:t>
      </w:r>
      <w:r>
        <w:rPr>
          <w:rStyle w:val="Strong"/>
          <w:b w:val="0"/>
          <w:bCs w:val="0"/>
        </w:rPr>
        <w:t>|1</w:t>
      </w:r>
    </w:p>
    <w:p w14:paraId="08EA63F5" w14:textId="77777777" w:rsidR="003947EC" w:rsidRDefault="003947EC" w:rsidP="003947E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MOBII</w:t>
      </w:r>
      <w:r w:rsidRPr="004C4703">
        <w:rPr>
          <w:rStyle w:val="Strong"/>
          <w:b w:val="0"/>
          <w:bCs w:val="0"/>
        </w:rPr>
        <w:t xml:space="preserve"> sh</w:t>
      </w:r>
      <w:r>
        <w:rPr>
          <w:rStyle w:val="Strong"/>
          <w:b w:val="0"/>
          <w:bCs w:val="0"/>
        </w:rPr>
        <w:t>ould provide Additional Reports, details available in section 7.2</w:t>
      </w:r>
    </w:p>
    <w:p w14:paraId="11A9CF44" w14:textId="77777777" w:rsidR="003947EC" w:rsidRDefault="003947EC" w:rsidP="003947EC">
      <w:pPr>
        <w:pStyle w:val="Heading3"/>
        <w:rPr>
          <w:rStyle w:val="Strong"/>
          <w:b w:val="0"/>
          <w:bCs w:val="0"/>
        </w:rPr>
      </w:pPr>
      <w:bookmarkStart w:id="37" w:name="_Toc54599506"/>
      <w:r>
        <w:rPr>
          <w:rStyle w:val="Strong"/>
          <w:b w:val="0"/>
          <w:bCs w:val="0"/>
        </w:rPr>
        <w:t>C</w:t>
      </w:r>
      <w:r w:rsidRPr="003947EC">
        <w:rPr>
          <w:rStyle w:val="Strong"/>
          <w:b w:val="0"/>
          <w:bCs w:val="0"/>
        </w:rPr>
        <w:t>alculation</w:t>
      </w:r>
      <w:r>
        <w:rPr>
          <w:rStyle w:val="Strong"/>
          <w:b w:val="0"/>
          <w:bCs w:val="0"/>
        </w:rPr>
        <w:t xml:space="preserve"> Example</w:t>
      </w:r>
      <w:bookmarkEnd w:id="37"/>
    </w:p>
    <w:p w14:paraId="4339EF66" w14:textId="16135022" w:rsidR="007A4F8B" w:rsidRDefault="007A4F8B" w:rsidP="007A4F8B">
      <w:pPr>
        <w:pStyle w:val="ListParagraph"/>
        <w:ind w:left="990"/>
        <w:rPr>
          <w:rStyle w:val="Strong"/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7DF5EC9C" wp14:editId="5E8308B8">
            <wp:extent cx="2611120" cy="2792095"/>
            <wp:effectExtent l="0" t="0" r="0" b="825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81F" w14:textId="77777777" w:rsidR="003947EC" w:rsidRDefault="003947EC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629DD1" w:themeColor="accent2"/>
          <w:sz w:val="24"/>
          <w:szCs w:val="24"/>
        </w:rPr>
      </w:pPr>
      <w:r>
        <w:br w:type="page"/>
      </w:r>
    </w:p>
    <w:p w14:paraId="038EB1BF" w14:textId="489BF494" w:rsidR="00663EC8" w:rsidRDefault="00663EC8" w:rsidP="00663EC8">
      <w:pPr>
        <w:pStyle w:val="Heading2"/>
        <w:numPr>
          <w:ilvl w:val="0"/>
          <w:numId w:val="8"/>
        </w:numPr>
      </w:pPr>
      <w:bookmarkStart w:id="38" w:name="_Toc54599507"/>
      <w:r>
        <w:lastRenderedPageBreak/>
        <w:t xml:space="preserve">Enhancement: DSSF </w:t>
      </w:r>
      <w:r w:rsidR="003947EC">
        <w:rPr>
          <w:caps w:val="0"/>
        </w:rPr>
        <w:t>Manpower</w:t>
      </w:r>
      <w:r>
        <w:t xml:space="preserve"> (Custom KPI)</w:t>
      </w:r>
      <w:bookmarkEnd w:id="38"/>
    </w:p>
    <w:p w14:paraId="1445B093" w14:textId="77777777" w:rsidR="00663EC8" w:rsidRPr="00A9173B" w:rsidRDefault="00663EC8" w:rsidP="00663EC8">
      <w:pPr>
        <w:pStyle w:val="Heading3"/>
      </w:pPr>
      <w:bookmarkStart w:id="39" w:name="_Toc54599508"/>
      <w:r>
        <w:t>Current Solution</w:t>
      </w:r>
      <w:bookmarkEnd w:id="39"/>
    </w:p>
    <w:p w14:paraId="5093B61E" w14:textId="6652B757" w:rsidR="00663EC8" w:rsidRDefault="00663EC8" w:rsidP="00663EC8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current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version, Manpower KPI is calculated only based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 xml:space="preserve"> internal data.</w:t>
      </w:r>
    </w:p>
    <w:p w14:paraId="4DBE7803" w14:textId="77777777" w:rsidR="00663EC8" w:rsidRDefault="00663EC8" w:rsidP="00663EC8">
      <w:pPr>
        <w:pStyle w:val="Heading3"/>
        <w:rPr>
          <w:rStyle w:val="Strong"/>
          <w:b w:val="0"/>
          <w:bCs w:val="0"/>
        </w:rPr>
      </w:pPr>
      <w:bookmarkStart w:id="40" w:name="_Toc54599509"/>
      <w:r>
        <w:rPr>
          <w:rStyle w:val="Strong"/>
          <w:b w:val="0"/>
          <w:bCs w:val="0"/>
        </w:rPr>
        <w:t>New Requirements</w:t>
      </w:r>
      <w:bookmarkEnd w:id="40"/>
    </w:p>
    <w:p w14:paraId="1F0EE023" w14:textId="0FB23876" w:rsidR="00663EC8" w:rsidRPr="00810C22" w:rsidRDefault="003947EC" w:rsidP="00663EC8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INDOSAT</w:t>
      </w:r>
      <w:r w:rsidR="00663EC8" w:rsidRPr="00810C22">
        <w:rPr>
          <w:rStyle w:val="Strong"/>
          <w:b w:val="0"/>
          <w:bCs w:val="0"/>
        </w:rPr>
        <w:t xml:space="preserve"> KPI team </w:t>
      </w:r>
      <w:r w:rsidR="00663EC8">
        <w:rPr>
          <w:rStyle w:val="Strong"/>
          <w:b w:val="0"/>
          <w:bCs w:val="0"/>
        </w:rPr>
        <w:t xml:space="preserve">requires new </w:t>
      </w:r>
      <w:r w:rsidR="00663EC8" w:rsidRPr="00810C22">
        <w:rPr>
          <w:rStyle w:val="Strong"/>
          <w:b w:val="0"/>
          <w:bCs w:val="0"/>
        </w:rPr>
        <w:t>KPI</w:t>
      </w:r>
      <w:r w:rsidR="00663EC8">
        <w:rPr>
          <w:rStyle w:val="Strong"/>
          <w:b w:val="0"/>
          <w:bCs w:val="0"/>
        </w:rPr>
        <w:t xml:space="preserve"> for MPC incentive, with next requirements:</w:t>
      </w:r>
    </w:p>
    <w:p w14:paraId="18B9586A" w14:textId="627E1AE7" w:rsidR="00663EC8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E67A86">
        <w:rPr>
          <w:rStyle w:val="Strong"/>
          <w:b w:val="0"/>
          <w:bCs w:val="0"/>
        </w:rPr>
        <w:t xml:space="preserve">KPI </w:t>
      </w:r>
      <w:r>
        <w:rPr>
          <w:rStyle w:val="Strong"/>
          <w:b w:val="0"/>
          <w:bCs w:val="0"/>
        </w:rPr>
        <w:t>will be</w:t>
      </w:r>
      <w:r w:rsidRPr="00E67A86">
        <w:rPr>
          <w:rStyle w:val="Strong"/>
          <w:b w:val="0"/>
          <w:bCs w:val="0"/>
        </w:rPr>
        <w:t xml:space="preserve"> assign</w:t>
      </w:r>
      <w:r>
        <w:rPr>
          <w:rStyle w:val="Strong"/>
          <w:b w:val="0"/>
          <w:bCs w:val="0"/>
        </w:rPr>
        <w:t>ed</w:t>
      </w:r>
      <w:r w:rsidRPr="00E67A86">
        <w:rPr>
          <w:rStyle w:val="Strong"/>
          <w:b w:val="0"/>
          <w:bCs w:val="0"/>
        </w:rPr>
        <w:t xml:space="preserve"> to</w:t>
      </w:r>
      <w:r>
        <w:rPr>
          <w:rStyle w:val="Strong"/>
          <w:b w:val="0"/>
          <w:bCs w:val="0"/>
        </w:rPr>
        <w:t xml:space="preserve"> the</w:t>
      </w:r>
      <w:r w:rsidRPr="00E67A86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MPC p</w:t>
      </w:r>
      <w:r w:rsidRPr="00E67A86">
        <w:rPr>
          <w:rStyle w:val="Strong"/>
          <w:b w:val="0"/>
          <w:bCs w:val="0"/>
        </w:rPr>
        <w:t>osition</w:t>
      </w:r>
      <w:r>
        <w:rPr>
          <w:rStyle w:val="Strong"/>
          <w:b w:val="0"/>
          <w:bCs w:val="0"/>
        </w:rPr>
        <w:t>.</w:t>
      </w:r>
    </w:p>
    <w:p w14:paraId="198188BE" w14:textId="77777777" w:rsidR="00663EC8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194E8C">
        <w:rPr>
          <w:rStyle w:val="Strong"/>
          <w:b w:val="0"/>
          <w:bCs w:val="0"/>
        </w:rPr>
        <w:t xml:space="preserve">KPI achievement </w:t>
      </w:r>
      <w:r>
        <w:rPr>
          <w:rStyle w:val="Strong"/>
          <w:b w:val="0"/>
          <w:bCs w:val="0"/>
        </w:rPr>
        <w:t>will be</w:t>
      </w:r>
      <w:r w:rsidRPr="00194E8C">
        <w:rPr>
          <w:rStyle w:val="Strong"/>
          <w:b w:val="0"/>
          <w:bCs w:val="0"/>
        </w:rPr>
        <w:t xml:space="preserve"> calculated for </w:t>
      </w:r>
      <w:r>
        <w:rPr>
          <w:rStyle w:val="Strong"/>
          <w:b w:val="0"/>
          <w:bCs w:val="0"/>
        </w:rPr>
        <w:t>Monthly</w:t>
      </w:r>
      <w:r w:rsidRPr="00194E8C">
        <w:rPr>
          <w:rStyle w:val="Strong"/>
          <w:b w:val="0"/>
          <w:bCs w:val="0"/>
        </w:rPr>
        <w:t>.</w:t>
      </w:r>
    </w:p>
    <w:p w14:paraId="19679746" w14:textId="07404423" w:rsidR="00663EC8" w:rsidRPr="000862D6" w:rsidRDefault="000862D6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 w:rsidRPr="000862D6">
        <w:rPr>
          <w:rStyle w:val="Strong"/>
          <w:b w:val="0"/>
          <w:bCs w:val="0"/>
        </w:rPr>
        <w:t>Two t</w:t>
      </w:r>
      <w:r w:rsidR="00663EC8" w:rsidRPr="000862D6">
        <w:rPr>
          <w:rStyle w:val="Strong"/>
          <w:b w:val="0"/>
          <w:bCs w:val="0"/>
        </w:rPr>
        <w:t>arget</w:t>
      </w:r>
      <w:r w:rsidRPr="000862D6">
        <w:rPr>
          <w:rStyle w:val="Strong"/>
          <w:b w:val="0"/>
          <w:bCs w:val="0"/>
        </w:rPr>
        <w:t>s</w:t>
      </w:r>
      <w:r w:rsidR="00663EC8" w:rsidRPr="000862D6">
        <w:rPr>
          <w:rStyle w:val="Strong"/>
          <w:b w:val="0"/>
          <w:bCs w:val="0"/>
        </w:rPr>
        <w:t xml:space="preserve"> will be uploaded to each MPC.</w:t>
      </w:r>
    </w:p>
    <w:p w14:paraId="52B5A3FA" w14:textId="59C2D47D" w:rsidR="000862D6" w:rsidRDefault="000862D6" w:rsidP="000862D6">
      <w:pPr>
        <w:pStyle w:val="ListParagraph"/>
        <w:numPr>
          <w:ilvl w:val="0"/>
          <w:numId w:val="31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Threshold on </w:t>
      </w:r>
      <w:r w:rsidR="00DD3C7E">
        <w:rPr>
          <w:rStyle w:val="Strong"/>
          <w:b w:val="0"/>
          <w:bCs w:val="0"/>
        </w:rPr>
        <w:t>visit days</w:t>
      </w:r>
      <w:r>
        <w:rPr>
          <w:rStyle w:val="Strong"/>
          <w:b w:val="0"/>
          <w:bCs w:val="0"/>
        </w:rPr>
        <w:t xml:space="preserve"> field</w:t>
      </w:r>
    </w:p>
    <w:p w14:paraId="333830ED" w14:textId="7B81A835" w:rsidR="000862D6" w:rsidRDefault="000862D6" w:rsidP="000862D6">
      <w:pPr>
        <w:pStyle w:val="ListParagraph"/>
        <w:numPr>
          <w:ilvl w:val="0"/>
          <w:numId w:val="31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Number of </w:t>
      </w:r>
      <w:r>
        <w:rPr>
          <w:rFonts w:cstheme="minorHAnsi"/>
        </w:rPr>
        <w:t>PROGMOTER_ORG_ID who is achieved threshold.</w:t>
      </w:r>
    </w:p>
    <w:p w14:paraId="36231F63" w14:textId="51625261" w:rsidR="00663EC8" w:rsidRPr="00194E8C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Actual will be calculated based on HADOOP feed </w:t>
      </w:r>
      <w:r w:rsidRPr="00545FAB">
        <w:rPr>
          <w:rStyle w:val="Strong"/>
          <w:b w:val="0"/>
          <w:bCs w:val="0"/>
        </w:rPr>
        <w:t>INTHDP</w:t>
      </w:r>
      <w:r w:rsidR="00545FAB">
        <w:rPr>
          <w:rStyle w:val="Strong"/>
          <w:b w:val="0"/>
          <w:bCs w:val="0"/>
        </w:rPr>
        <w:t>023</w:t>
      </w:r>
      <w:r>
        <w:rPr>
          <w:rStyle w:val="Strong"/>
          <w:b w:val="0"/>
          <w:bCs w:val="0"/>
        </w:rPr>
        <w:t xml:space="preserve">. This interface will </w:t>
      </w:r>
      <w:r w:rsidR="00545FAB">
        <w:rPr>
          <w:rStyle w:val="Strong"/>
          <w:b w:val="0"/>
          <w:bCs w:val="0"/>
        </w:rPr>
        <w:t>contain</w:t>
      </w:r>
      <w:r>
        <w:rPr>
          <w:rStyle w:val="Strong"/>
          <w:b w:val="0"/>
          <w:bCs w:val="0"/>
        </w:rPr>
        <w:t xml:space="preserve"> DSSF user visit activities using </w:t>
      </w:r>
      <w:r w:rsidR="00545FAB">
        <w:rPr>
          <w:rStyle w:val="Strong"/>
          <w:b w:val="0"/>
          <w:bCs w:val="0"/>
        </w:rPr>
        <w:t>other applications</w:t>
      </w:r>
      <w:r>
        <w:rPr>
          <w:rStyle w:val="Strong"/>
          <w:b w:val="0"/>
          <w:bCs w:val="0"/>
        </w:rPr>
        <w:t>.</w:t>
      </w:r>
    </w:p>
    <w:p w14:paraId="51A45443" w14:textId="77777777" w:rsidR="00663EC8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HADOOP file contains following fields </w:t>
      </w:r>
    </w:p>
    <w:p w14:paraId="7C77F353" w14:textId="6F88C6EA" w:rsidR="00663EC8" w:rsidRPr="00194E8C" w:rsidRDefault="00663EC8" w:rsidP="00663EC8">
      <w:pPr>
        <w:pStyle w:val="ListParagraph"/>
        <w:ind w:left="990"/>
        <w:rPr>
          <w:rStyle w:val="Strong"/>
          <w:b w:val="0"/>
          <w:bCs w:val="0"/>
        </w:rPr>
      </w:pPr>
      <w:r>
        <w:rPr>
          <w:rFonts w:cstheme="minorHAnsi"/>
        </w:rPr>
        <w:t>DATE|CLUSTER|PROGMOTER_ORG_ID|CHECKIN_TYPE|QTY</w:t>
      </w:r>
      <w:r w:rsidRPr="00194E8C">
        <w:rPr>
          <w:rStyle w:val="Strong"/>
          <w:b w:val="0"/>
          <w:bCs w:val="0"/>
        </w:rPr>
        <w:t>;</w:t>
      </w:r>
    </w:p>
    <w:p w14:paraId="17A1D91E" w14:textId="0A9E6291" w:rsidR="000862D6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Since these PROMOTER_ORG_ID is not registered with </w:t>
      </w:r>
      <w:r w:rsidR="003947EC">
        <w:rPr>
          <w:rStyle w:val="Strong"/>
          <w:b w:val="0"/>
          <w:bCs w:val="0"/>
        </w:rPr>
        <w:t>MOBII</w:t>
      </w:r>
      <w:r>
        <w:rPr>
          <w:rStyle w:val="Strong"/>
          <w:b w:val="0"/>
          <w:bCs w:val="0"/>
        </w:rPr>
        <w:t>. So given id will be counted as achievement for MPC</w:t>
      </w:r>
      <w:r w:rsidR="00DD3C7E">
        <w:rPr>
          <w:rStyle w:val="Strong"/>
          <w:b w:val="0"/>
          <w:bCs w:val="0"/>
        </w:rPr>
        <w:t xml:space="preserve"> when the given </w:t>
      </w:r>
      <w:r w:rsidR="00DD3C7E">
        <w:rPr>
          <w:rFonts w:cstheme="minorHAnsi"/>
        </w:rPr>
        <w:t>PROGMOTER_ORG_ID</w:t>
      </w:r>
      <w:r w:rsidR="00DD3C7E">
        <w:rPr>
          <w:rStyle w:val="Strong"/>
          <w:b w:val="0"/>
          <w:bCs w:val="0"/>
        </w:rPr>
        <w:t xml:space="preserve"> unique visited days are</w:t>
      </w:r>
      <w:r w:rsidR="000862D6">
        <w:rPr>
          <w:rStyle w:val="Strong"/>
          <w:b w:val="0"/>
          <w:bCs w:val="0"/>
        </w:rPr>
        <w:t xml:space="preserve"> equal or more than threshold target</w:t>
      </w:r>
      <w:r>
        <w:rPr>
          <w:rStyle w:val="Strong"/>
          <w:b w:val="0"/>
          <w:bCs w:val="0"/>
        </w:rPr>
        <w:t xml:space="preserve">. </w:t>
      </w:r>
      <w:r w:rsidR="000862D6">
        <w:rPr>
          <w:rStyle w:val="Strong"/>
          <w:b w:val="0"/>
          <w:bCs w:val="0"/>
        </w:rPr>
        <w:t xml:space="preserve"> Here </w:t>
      </w:r>
      <w:r w:rsidR="00DD3C7E">
        <w:rPr>
          <w:rStyle w:val="Strong"/>
          <w:b w:val="0"/>
          <w:bCs w:val="0"/>
        </w:rPr>
        <w:t>visit days</w:t>
      </w:r>
      <w:r w:rsidR="000862D6">
        <w:rPr>
          <w:rStyle w:val="Strong"/>
          <w:b w:val="0"/>
          <w:bCs w:val="0"/>
        </w:rPr>
        <w:t xml:space="preserve"> can be included for all CHECKIN_TYPE, if required </w:t>
      </w:r>
      <w:r w:rsidR="00DD3C7E">
        <w:rPr>
          <w:rStyle w:val="Strong"/>
          <w:b w:val="0"/>
          <w:bCs w:val="0"/>
        </w:rPr>
        <w:t>o</w:t>
      </w:r>
      <w:r w:rsidR="000862D6">
        <w:rPr>
          <w:rStyle w:val="Strong"/>
          <w:b w:val="0"/>
          <w:bCs w:val="0"/>
        </w:rPr>
        <w:t>perationally filter can be added in future.</w:t>
      </w:r>
    </w:p>
    <w:p w14:paraId="3E28ACED" w14:textId="1C0A6BC2" w:rsidR="00B75913" w:rsidRDefault="00B75913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threshold target is not set for any cluster (which means null from initial) then MPC man power is 0. If target is set 0 by user then if user visiting 1 day is considered as achieved.</w:t>
      </w:r>
    </w:p>
    <w:p w14:paraId="20BEB99B" w14:textId="37130D38" w:rsidR="00663EC8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MPC will be identified based </w:t>
      </w:r>
      <w:r w:rsidR="00545FAB">
        <w:rPr>
          <w:rStyle w:val="Strong"/>
          <w:b w:val="0"/>
          <w:bCs w:val="0"/>
        </w:rPr>
        <w:t xml:space="preserve">on </w:t>
      </w:r>
      <w:r>
        <w:rPr>
          <w:rStyle w:val="Strong"/>
          <w:b w:val="0"/>
          <w:bCs w:val="0"/>
        </w:rPr>
        <w:t>cluster description.</w:t>
      </w:r>
    </w:p>
    <w:p w14:paraId="2E5EB85A" w14:textId="77777777" w:rsidR="00663EC8" w:rsidRDefault="00663EC8" w:rsidP="00663EC8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HADOOP sample data,</w:t>
      </w:r>
    </w:p>
    <w:p w14:paraId="02D32A44" w14:textId="6C5AC215" w:rsidR="00663EC8" w:rsidRPr="003947EC" w:rsidRDefault="00545FAB" w:rsidP="00663EC8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Fonts w:cstheme="minorHAnsi"/>
          <w:i/>
          <w:iCs/>
        </w:rPr>
        <w:t>DATE|CLUSTER|PROGMOTER_ORG_ID|CHECKIN_TYPE|QTY</w:t>
      </w:r>
    </w:p>
    <w:p w14:paraId="7A0936CF" w14:textId="787A3A6F" w:rsidR="00663EC8" w:rsidRPr="003947EC" w:rsidRDefault="00545FAB" w:rsidP="00663EC8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</w:t>
      </w:r>
      <w:r w:rsidR="00663EC8" w:rsidRPr="003947EC">
        <w:rPr>
          <w:rStyle w:val="Strong"/>
          <w:b w:val="0"/>
          <w:bCs w:val="0"/>
          <w:i/>
          <w:iCs/>
        </w:rPr>
        <w:t>C</w:t>
      </w:r>
      <w:r w:rsidRPr="003947EC">
        <w:rPr>
          <w:rStyle w:val="Strong"/>
          <w:b w:val="0"/>
          <w:bCs w:val="0"/>
          <w:i/>
          <w:iCs/>
        </w:rPr>
        <w:t>L</w:t>
      </w:r>
      <w:r w:rsidR="00663EC8" w:rsidRPr="003947EC">
        <w:rPr>
          <w:rStyle w:val="Strong"/>
          <w:b w:val="0"/>
          <w:bCs w:val="0"/>
          <w:i/>
          <w:iCs/>
        </w:rPr>
        <w:t>-KUDUS|17163165|</w:t>
      </w:r>
      <w:r w:rsidRPr="003947EC">
        <w:rPr>
          <w:rStyle w:val="Strong"/>
          <w:b w:val="0"/>
          <w:bCs w:val="0"/>
          <w:i/>
          <w:iCs/>
        </w:rPr>
        <w:t>On Location</w:t>
      </w:r>
      <w:r w:rsidR="00663EC8" w:rsidRPr="003947EC">
        <w:rPr>
          <w:rStyle w:val="Strong"/>
          <w:b w:val="0"/>
          <w:bCs w:val="0"/>
          <w:i/>
          <w:iCs/>
        </w:rPr>
        <w:t>|1</w:t>
      </w:r>
      <w:r w:rsidRPr="003947EC">
        <w:rPr>
          <w:rStyle w:val="Strong"/>
          <w:b w:val="0"/>
          <w:bCs w:val="0"/>
          <w:i/>
          <w:iCs/>
        </w:rPr>
        <w:t>0</w:t>
      </w:r>
    </w:p>
    <w:p w14:paraId="7190CC2D" w14:textId="35CD2452" w:rsidR="00545FAB" w:rsidRPr="003947EC" w:rsidRDefault="00545FAB" w:rsidP="00545FAB">
      <w:pPr>
        <w:pStyle w:val="ListParagraph"/>
        <w:ind w:left="990"/>
        <w:rPr>
          <w:rStyle w:val="Strong"/>
          <w:b w:val="0"/>
          <w:bCs w:val="0"/>
          <w:i/>
          <w:iCs/>
        </w:rPr>
      </w:pPr>
      <w:r w:rsidRPr="003947EC">
        <w:rPr>
          <w:rStyle w:val="Strong"/>
          <w:b w:val="0"/>
          <w:bCs w:val="0"/>
          <w:i/>
          <w:iCs/>
        </w:rPr>
        <w:t>20201001|CL-KUDUS|17163165|Outside Location|5</w:t>
      </w:r>
    </w:p>
    <w:p w14:paraId="3A018579" w14:textId="77777777" w:rsidR="003947EC" w:rsidRDefault="003947EC" w:rsidP="003947EC">
      <w:pPr>
        <w:pStyle w:val="ListParagraph"/>
        <w:numPr>
          <w:ilvl w:val="1"/>
          <w:numId w:val="8"/>
        </w:numPr>
        <w:ind w:left="990" w:hanging="55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MOBII</w:t>
      </w:r>
      <w:r w:rsidRPr="004C4703">
        <w:rPr>
          <w:rStyle w:val="Strong"/>
          <w:b w:val="0"/>
          <w:bCs w:val="0"/>
        </w:rPr>
        <w:t xml:space="preserve"> sh</w:t>
      </w:r>
      <w:r>
        <w:rPr>
          <w:rStyle w:val="Strong"/>
          <w:b w:val="0"/>
          <w:bCs w:val="0"/>
        </w:rPr>
        <w:t>ould provide Additional Reports, details available in section 7.3</w:t>
      </w:r>
    </w:p>
    <w:p w14:paraId="3ABEEA5A" w14:textId="77777777" w:rsidR="003947EC" w:rsidRDefault="003947EC" w:rsidP="003947EC">
      <w:pPr>
        <w:pStyle w:val="Heading3"/>
        <w:rPr>
          <w:rStyle w:val="Strong"/>
          <w:b w:val="0"/>
          <w:bCs w:val="0"/>
        </w:rPr>
      </w:pPr>
      <w:bookmarkStart w:id="41" w:name="_Toc54599510"/>
      <w:r>
        <w:rPr>
          <w:rStyle w:val="Strong"/>
          <w:b w:val="0"/>
          <w:bCs w:val="0"/>
        </w:rPr>
        <w:t>C</w:t>
      </w:r>
      <w:r w:rsidRPr="003947EC">
        <w:rPr>
          <w:rStyle w:val="Strong"/>
          <w:b w:val="0"/>
          <w:bCs w:val="0"/>
        </w:rPr>
        <w:t>alculation</w:t>
      </w:r>
      <w:r>
        <w:rPr>
          <w:rStyle w:val="Strong"/>
          <w:b w:val="0"/>
          <w:bCs w:val="0"/>
        </w:rPr>
        <w:t xml:space="preserve"> Example</w:t>
      </w:r>
      <w:bookmarkEnd w:id="41"/>
    </w:p>
    <w:p w14:paraId="71A65903" w14:textId="60132642" w:rsidR="00663EC8" w:rsidRDefault="000862D6" w:rsidP="00663EC8">
      <w:pPr>
        <w:pStyle w:val="ListParagraph"/>
        <w:ind w:left="990"/>
        <w:rPr>
          <w:rStyle w:val="Strong"/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59AFA48A" wp14:editId="424837EC">
            <wp:extent cx="3028950" cy="206565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B676" w14:textId="77777777" w:rsidR="00663EC8" w:rsidRDefault="00663EC8" w:rsidP="00663EC8">
      <w:pPr>
        <w:pStyle w:val="ListParagraph"/>
        <w:ind w:left="990"/>
        <w:rPr>
          <w:rStyle w:val="Strong"/>
          <w:b w:val="0"/>
          <w:bCs w:val="0"/>
        </w:rPr>
      </w:pPr>
    </w:p>
    <w:p w14:paraId="741B57FE" w14:textId="79393055" w:rsidR="00A8528B" w:rsidRDefault="00A8528B">
      <w:pPr>
        <w:spacing w:after="240" w:line="252" w:lineRule="auto"/>
        <w:ind w:left="0" w:right="0"/>
      </w:pPr>
      <w:r>
        <w:br w:type="page"/>
      </w:r>
    </w:p>
    <w:p w14:paraId="25ED44E8" w14:textId="484A3ED9" w:rsidR="00670CE9" w:rsidRDefault="00670CE9" w:rsidP="00ED5EB5">
      <w:pPr>
        <w:pStyle w:val="Heading2"/>
        <w:numPr>
          <w:ilvl w:val="0"/>
          <w:numId w:val="8"/>
        </w:numPr>
      </w:pPr>
      <w:bookmarkStart w:id="42" w:name="_Toc54599511"/>
      <w:bookmarkStart w:id="43" w:name="_Toc49938108"/>
      <w:bookmarkStart w:id="44" w:name="_Toc20567780"/>
      <w:bookmarkStart w:id="45" w:name="_Toc38449369"/>
      <w:bookmarkStart w:id="46" w:name="_Toc26515202"/>
      <w:bookmarkStart w:id="47" w:name="_Hlk26515404"/>
      <w:bookmarkStart w:id="48" w:name="_Toc15651965"/>
      <w:bookmarkEnd w:id="11"/>
      <w:r>
        <w:lastRenderedPageBreak/>
        <w:t>Enhancement: Additional KPI</w:t>
      </w:r>
      <w:r w:rsidR="00F90FF8">
        <w:t xml:space="preserve"> Validation Reports</w:t>
      </w:r>
      <w:bookmarkEnd w:id="42"/>
    </w:p>
    <w:p w14:paraId="523680D9" w14:textId="4C7C5B19" w:rsidR="00670CE9" w:rsidRDefault="003947EC" w:rsidP="003947EC">
      <w:pPr>
        <w:pStyle w:val="Heading3"/>
        <w:numPr>
          <w:ilvl w:val="1"/>
          <w:numId w:val="8"/>
        </w:numPr>
        <w:ind w:left="630" w:hanging="540"/>
        <w:rPr>
          <w:rStyle w:val="Strong"/>
          <w:b w:val="0"/>
          <w:bCs w:val="0"/>
        </w:rPr>
      </w:pPr>
      <w:bookmarkStart w:id="49" w:name="_Toc54599512"/>
      <w:r>
        <w:rPr>
          <w:rStyle w:val="Strong"/>
          <w:b w:val="0"/>
          <w:bCs w:val="0"/>
        </w:rPr>
        <w:t xml:space="preserve">Detail </w:t>
      </w:r>
      <w:r w:rsidR="00670CE9" w:rsidRPr="00670CE9">
        <w:rPr>
          <w:rStyle w:val="Strong"/>
          <w:b w:val="0"/>
          <w:bCs w:val="0"/>
        </w:rPr>
        <w:t>KPI</w:t>
      </w:r>
      <w:r>
        <w:rPr>
          <w:rStyle w:val="Strong"/>
          <w:b w:val="0"/>
          <w:bCs w:val="0"/>
        </w:rPr>
        <w:t xml:space="preserve"> Validation Report</w:t>
      </w:r>
      <w:r w:rsidR="00670CE9" w:rsidRPr="00670CE9">
        <w:rPr>
          <w:rStyle w:val="Strong"/>
          <w:b w:val="0"/>
          <w:bCs w:val="0"/>
        </w:rPr>
        <w:t xml:space="preserve"> </w:t>
      </w:r>
      <w:r w:rsidR="00ED5EB5">
        <w:rPr>
          <w:rStyle w:val="Strong"/>
          <w:b w:val="0"/>
          <w:bCs w:val="0"/>
        </w:rPr>
        <w:t>–</w:t>
      </w:r>
      <w:r w:rsidR="00670CE9" w:rsidRPr="00670CE9">
        <w:rPr>
          <w:rStyle w:val="Strong"/>
          <w:b w:val="0"/>
          <w:bCs w:val="0"/>
        </w:rPr>
        <w:t xml:space="preserve"> </w:t>
      </w:r>
      <w:r w:rsidR="00ED5EB5">
        <w:rPr>
          <w:rStyle w:val="Strong"/>
          <w:b w:val="0"/>
          <w:bCs w:val="0"/>
        </w:rPr>
        <w:t>Q</w:t>
      </w:r>
      <w:r>
        <w:rPr>
          <w:rStyle w:val="Strong"/>
          <w:b w:val="0"/>
          <w:bCs w:val="0"/>
        </w:rPr>
        <w:t>-</w:t>
      </w:r>
      <w:r w:rsidR="00ED5EB5">
        <w:rPr>
          <w:rStyle w:val="Strong"/>
          <w:b w:val="0"/>
          <w:bCs w:val="0"/>
        </w:rPr>
        <w:t>URO</w:t>
      </w:r>
      <w:bookmarkEnd w:id="49"/>
      <w:r w:rsidR="00ED5EB5">
        <w:rPr>
          <w:rStyle w:val="Strong"/>
          <w:b w:val="0"/>
          <w:bCs w:val="0"/>
        </w:rPr>
        <w:t xml:space="preserve"> </w:t>
      </w:r>
    </w:p>
    <w:p w14:paraId="3213AD75" w14:textId="77777777" w:rsidR="003947EC" w:rsidRDefault="00EC02BE" w:rsidP="003947EC">
      <w:pPr>
        <w:pStyle w:val="ListParagraph"/>
        <w:ind w:left="630"/>
        <w:rPr>
          <w:rFonts w:ascii="Consolas" w:hAnsi="Consolas"/>
          <w:bCs/>
          <w:sz w:val="20"/>
          <w:szCs w:val="20"/>
        </w:rPr>
      </w:pPr>
      <w:r w:rsidRPr="00EC02BE">
        <w:rPr>
          <w:rFonts w:ascii="Consolas" w:hAnsi="Consolas"/>
          <w:bCs/>
          <w:sz w:val="20"/>
          <w:szCs w:val="20"/>
        </w:rPr>
        <w:t>MONTH_ID|REGION|AREA|SALES AREA|CLUSTER|MICRO CLUSTER|DEALER REF CODE|DEALER ORG ID|DEALER ORG NAME|SITE_ID|CSO CODE|CSO NAME|OUTLET CODE|OUTLET NAME|QURO STATUS|LATEST DATE</w:t>
      </w:r>
    </w:p>
    <w:p w14:paraId="62DB70A4" w14:textId="77777777" w:rsidR="003947EC" w:rsidRDefault="003947EC" w:rsidP="003947EC">
      <w:pPr>
        <w:pStyle w:val="ListParagraph"/>
        <w:ind w:left="630"/>
        <w:rPr>
          <w:rFonts w:ascii="Consolas" w:hAnsi="Consolas"/>
          <w:bCs/>
          <w:sz w:val="20"/>
          <w:szCs w:val="20"/>
        </w:rPr>
      </w:pPr>
    </w:p>
    <w:p w14:paraId="6CC8BF98" w14:textId="37F23B58" w:rsidR="00EC02BE" w:rsidRPr="00FC7E30" w:rsidRDefault="00EC02BE" w:rsidP="003947EC">
      <w:pPr>
        <w:pStyle w:val="ListParagraph"/>
        <w:ind w:left="630"/>
      </w:pPr>
      <w:r>
        <w:rPr>
          <w:rFonts w:ascii="Consolas" w:hAnsi="Consolas"/>
          <w:sz w:val="20"/>
          <w:szCs w:val="20"/>
        </w:rPr>
        <w:t>Note: Outlet without mapping also should be part of this report</w:t>
      </w:r>
    </w:p>
    <w:p w14:paraId="29B8B328" w14:textId="2F6E8AF8" w:rsidR="00670CE9" w:rsidRDefault="003947EC" w:rsidP="003947EC">
      <w:pPr>
        <w:pStyle w:val="Heading3"/>
        <w:numPr>
          <w:ilvl w:val="1"/>
          <w:numId w:val="8"/>
        </w:numPr>
        <w:ind w:left="630" w:hanging="540"/>
        <w:rPr>
          <w:rStyle w:val="Strong"/>
          <w:b w:val="0"/>
          <w:bCs w:val="0"/>
        </w:rPr>
      </w:pPr>
      <w:bookmarkStart w:id="50" w:name="_Toc54599513"/>
      <w:r>
        <w:rPr>
          <w:rStyle w:val="Strong"/>
          <w:b w:val="0"/>
          <w:bCs w:val="0"/>
        </w:rPr>
        <w:t xml:space="preserve">Detail </w:t>
      </w:r>
      <w:r w:rsidRPr="00670CE9">
        <w:rPr>
          <w:rStyle w:val="Strong"/>
          <w:b w:val="0"/>
          <w:bCs w:val="0"/>
        </w:rPr>
        <w:t>KPI</w:t>
      </w:r>
      <w:r>
        <w:rPr>
          <w:rStyle w:val="Strong"/>
          <w:b w:val="0"/>
          <w:bCs w:val="0"/>
        </w:rPr>
        <w:t xml:space="preserve"> Validation Report</w:t>
      </w:r>
      <w:r w:rsidRPr="00670CE9">
        <w:rPr>
          <w:rStyle w:val="Strong"/>
          <w:b w:val="0"/>
          <w:bCs w:val="0"/>
        </w:rPr>
        <w:t xml:space="preserve"> </w:t>
      </w:r>
      <w:r w:rsidR="00ED5EB5">
        <w:rPr>
          <w:rStyle w:val="Strong"/>
          <w:b w:val="0"/>
          <w:bCs w:val="0"/>
        </w:rPr>
        <w:t>–</w:t>
      </w:r>
      <w:r w:rsidR="00670CE9" w:rsidRPr="00670CE9">
        <w:rPr>
          <w:rStyle w:val="Strong"/>
          <w:b w:val="0"/>
          <w:bCs w:val="0"/>
        </w:rPr>
        <w:t xml:space="preserve"> </w:t>
      </w:r>
      <w:r w:rsidR="00ED5EB5">
        <w:rPr>
          <w:rStyle w:val="Strong"/>
          <w:b w:val="0"/>
          <w:bCs w:val="0"/>
        </w:rPr>
        <w:t>Q</w:t>
      </w:r>
      <w:r>
        <w:rPr>
          <w:rStyle w:val="Strong"/>
          <w:b w:val="0"/>
          <w:bCs w:val="0"/>
        </w:rPr>
        <w:t>-</w:t>
      </w:r>
      <w:r w:rsidR="00ED5EB5">
        <w:rPr>
          <w:rStyle w:val="Strong"/>
          <w:b w:val="0"/>
          <w:bCs w:val="0"/>
        </w:rPr>
        <w:t>SSO</w:t>
      </w:r>
      <w:bookmarkEnd w:id="50"/>
      <w:r w:rsidR="00ED5EB5">
        <w:rPr>
          <w:rStyle w:val="Strong"/>
          <w:b w:val="0"/>
          <w:bCs w:val="0"/>
        </w:rPr>
        <w:t xml:space="preserve"> </w:t>
      </w:r>
    </w:p>
    <w:p w14:paraId="55A1A66B" w14:textId="33EA1134" w:rsidR="00EC02BE" w:rsidRPr="00EC02BE" w:rsidRDefault="00EC02BE" w:rsidP="003947EC">
      <w:pPr>
        <w:pStyle w:val="ListParagraph"/>
        <w:ind w:left="630"/>
        <w:rPr>
          <w:rFonts w:ascii="Consolas" w:hAnsi="Consolas"/>
          <w:bCs/>
          <w:sz w:val="20"/>
          <w:szCs w:val="20"/>
        </w:rPr>
      </w:pPr>
      <w:r w:rsidRPr="00EC02BE">
        <w:rPr>
          <w:rFonts w:ascii="Consolas" w:hAnsi="Consolas"/>
          <w:bCs/>
          <w:sz w:val="20"/>
          <w:szCs w:val="20"/>
        </w:rPr>
        <w:t>MONTH_ID|REGION|AREA|SALES AREA|CLUSTER|MICRO CLUSTER|DEALER REF CODE|DEALER ORG ID|DEALER ORG NAME|SITE_ID|CSO CODE|CSO NAME|OUTLET CODE|OUTLET NAME|Q</w:t>
      </w:r>
      <w:r>
        <w:rPr>
          <w:rFonts w:ascii="Consolas" w:hAnsi="Consolas"/>
          <w:bCs/>
          <w:sz w:val="20"/>
          <w:szCs w:val="20"/>
        </w:rPr>
        <w:t>SS</w:t>
      </w:r>
      <w:r w:rsidRPr="00EC02BE">
        <w:rPr>
          <w:rFonts w:ascii="Consolas" w:hAnsi="Consolas"/>
          <w:bCs/>
          <w:sz w:val="20"/>
          <w:szCs w:val="20"/>
        </w:rPr>
        <w:t>O STATUS|LATEST DATE</w:t>
      </w:r>
    </w:p>
    <w:p w14:paraId="357A4158" w14:textId="77777777" w:rsidR="00EC02BE" w:rsidRPr="00EC02BE" w:rsidRDefault="00EC02BE" w:rsidP="003947EC">
      <w:pPr>
        <w:pStyle w:val="ListParagraph"/>
        <w:ind w:left="252"/>
        <w:rPr>
          <w:rFonts w:ascii="Consolas" w:hAnsi="Consolas"/>
          <w:bCs/>
          <w:sz w:val="20"/>
          <w:szCs w:val="20"/>
        </w:rPr>
      </w:pPr>
    </w:p>
    <w:p w14:paraId="2E29AB15" w14:textId="77777777" w:rsidR="00EC02BE" w:rsidRPr="00FC7E30" w:rsidRDefault="00EC02BE" w:rsidP="003947EC">
      <w:pPr>
        <w:pStyle w:val="ListParagraph"/>
        <w:ind w:left="342" w:firstLine="288"/>
      </w:pPr>
      <w:r>
        <w:rPr>
          <w:rFonts w:ascii="Consolas" w:hAnsi="Consolas"/>
          <w:sz w:val="20"/>
          <w:szCs w:val="20"/>
        </w:rPr>
        <w:t>Note: Outlet without mapping also should be part of this report</w:t>
      </w:r>
    </w:p>
    <w:p w14:paraId="67727E00" w14:textId="341EC5AD" w:rsidR="00670CE9" w:rsidRDefault="003947EC" w:rsidP="00ED5EB5">
      <w:pPr>
        <w:pStyle w:val="Heading3"/>
        <w:numPr>
          <w:ilvl w:val="1"/>
          <w:numId w:val="8"/>
        </w:numPr>
        <w:ind w:left="630" w:hanging="558"/>
        <w:rPr>
          <w:rStyle w:val="Strong"/>
          <w:b w:val="0"/>
          <w:bCs w:val="0"/>
        </w:rPr>
      </w:pPr>
      <w:bookmarkStart w:id="51" w:name="_Toc54599514"/>
      <w:r>
        <w:rPr>
          <w:rStyle w:val="Strong"/>
          <w:b w:val="0"/>
          <w:bCs w:val="0"/>
        </w:rPr>
        <w:t xml:space="preserve">Detail </w:t>
      </w:r>
      <w:r w:rsidRPr="00670CE9">
        <w:rPr>
          <w:rStyle w:val="Strong"/>
          <w:b w:val="0"/>
          <w:bCs w:val="0"/>
        </w:rPr>
        <w:t>KPI</w:t>
      </w:r>
      <w:r>
        <w:rPr>
          <w:rStyle w:val="Strong"/>
          <w:b w:val="0"/>
          <w:bCs w:val="0"/>
        </w:rPr>
        <w:t xml:space="preserve"> Validation Report</w:t>
      </w:r>
      <w:r w:rsidRPr="00670CE9">
        <w:rPr>
          <w:rStyle w:val="Strong"/>
          <w:b w:val="0"/>
          <w:bCs w:val="0"/>
        </w:rPr>
        <w:t xml:space="preserve"> </w:t>
      </w:r>
      <w:r w:rsidR="00ED5EB5">
        <w:rPr>
          <w:rStyle w:val="Strong"/>
          <w:b w:val="0"/>
          <w:bCs w:val="0"/>
        </w:rPr>
        <w:t>–</w:t>
      </w:r>
      <w:r w:rsidR="00670CE9" w:rsidRPr="00670CE9">
        <w:rPr>
          <w:rStyle w:val="Strong"/>
          <w:b w:val="0"/>
          <w:bCs w:val="0"/>
        </w:rPr>
        <w:t xml:space="preserve"> </w:t>
      </w:r>
      <w:r w:rsidR="00ED5EB5">
        <w:rPr>
          <w:rStyle w:val="Strong"/>
          <w:b w:val="0"/>
          <w:bCs w:val="0"/>
        </w:rPr>
        <w:t>DSSF ATTENDANCE</w:t>
      </w:r>
      <w:bookmarkEnd w:id="51"/>
    </w:p>
    <w:p w14:paraId="606A4997" w14:textId="77777777" w:rsidR="00CA1156" w:rsidRDefault="00CA1156" w:rsidP="003947EC">
      <w:pPr>
        <w:pStyle w:val="ListParagraph"/>
        <w:ind w:left="630"/>
        <w:rPr>
          <w:rFonts w:asciiTheme="majorHAnsi" w:eastAsiaTheme="majorEastAsia" w:hAnsiTheme="majorHAnsi" w:cstheme="majorBidi"/>
          <w:caps/>
          <w:color w:val="629DD1" w:themeColor="accent2"/>
          <w:sz w:val="24"/>
          <w:szCs w:val="24"/>
        </w:rPr>
      </w:pPr>
      <w:bookmarkStart w:id="52" w:name="_GoBack"/>
      <w:r>
        <w:rPr>
          <w:rFonts w:ascii="Consolas" w:hAnsi="Consolas"/>
          <w:sz w:val="20"/>
          <w:szCs w:val="20"/>
        </w:rPr>
        <w:t>DATE</w:t>
      </w:r>
      <w:bookmarkEnd w:id="52"/>
      <w:r>
        <w:rPr>
          <w:rFonts w:ascii="Consolas" w:hAnsi="Consolas"/>
          <w:sz w:val="20"/>
          <w:szCs w:val="20"/>
        </w:rPr>
        <w:t>|REGION|AREA|SALES AREA|CLUSTER|MICRO CLUSTER|DEALER REF CODE|DEALER ORG ID|DEALER ORG NAME|</w:t>
      </w:r>
      <w:r w:rsidRPr="00B4576A">
        <w:rPr>
          <w:rFonts w:ascii="Consolas" w:hAnsi="Consolas"/>
          <w:sz w:val="20"/>
          <w:szCs w:val="20"/>
        </w:rPr>
        <w:t>PROGMOTER_ORG_ID|CHECKIN_TYPE|QTY</w:t>
      </w:r>
    </w:p>
    <w:p w14:paraId="48EE87A6" w14:textId="77777777" w:rsidR="00670CE9" w:rsidRDefault="00670CE9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olor w:val="4A66AC" w:themeColor="accent1"/>
          <w:sz w:val="28"/>
          <w:szCs w:val="28"/>
        </w:rPr>
      </w:pPr>
      <w:r>
        <w:rPr>
          <w:caps/>
        </w:rPr>
        <w:br w:type="page"/>
      </w:r>
    </w:p>
    <w:p w14:paraId="15EA6343" w14:textId="6A703D4F" w:rsidR="00F870AF" w:rsidRDefault="00F870AF" w:rsidP="00F870AF">
      <w:pPr>
        <w:pStyle w:val="Heading1"/>
      </w:pPr>
      <w:bookmarkStart w:id="53" w:name="_Toc54599515"/>
      <w:r>
        <w:rPr>
          <w:caps w:val="0"/>
        </w:rPr>
        <w:lastRenderedPageBreak/>
        <w:t>IMPACT ASSESSMENT</w:t>
      </w:r>
      <w:bookmarkEnd w:id="43"/>
      <w:bookmarkEnd w:id="53"/>
    </w:p>
    <w:p w14:paraId="5BEEC419" w14:textId="77777777" w:rsidR="00F870AF" w:rsidRPr="005D2AAB" w:rsidRDefault="00F870AF" w:rsidP="00F870AF">
      <w:pPr>
        <w:pStyle w:val="Heading2"/>
      </w:pPr>
      <w:bookmarkStart w:id="54" w:name="_Toc49938109"/>
      <w:bookmarkStart w:id="55" w:name="_Toc54599516"/>
      <w:bookmarkEnd w:id="44"/>
      <w:r>
        <w:t>Impacted Modules</w:t>
      </w:r>
      <w:bookmarkEnd w:id="54"/>
      <w:bookmarkEnd w:id="55"/>
    </w:p>
    <w:tbl>
      <w:tblPr>
        <w:tblStyle w:val="GridTable1Light-Accent210"/>
        <w:tblW w:w="5000" w:type="pct"/>
        <w:tblLook w:val="0420" w:firstRow="1" w:lastRow="0" w:firstColumn="0" w:lastColumn="0" w:noHBand="0" w:noVBand="1"/>
      </w:tblPr>
      <w:tblGrid>
        <w:gridCol w:w="1007"/>
        <w:gridCol w:w="3241"/>
        <w:gridCol w:w="4321"/>
        <w:gridCol w:w="1007"/>
      </w:tblGrid>
      <w:tr w:rsidR="00F870AF" w14:paraId="5CF4914C" w14:textId="77777777" w:rsidTr="00670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6" w:type="pct"/>
          </w:tcPr>
          <w:p w14:paraId="71E5ED36" w14:textId="77777777" w:rsidR="00F870AF" w:rsidRDefault="00F870AF" w:rsidP="00670CE9">
            <w:pPr>
              <w:ind w:left="0"/>
            </w:pPr>
            <w:r>
              <w:t>IMPACT</w:t>
            </w:r>
          </w:p>
        </w:tc>
        <w:tc>
          <w:tcPr>
            <w:tcW w:w="1692" w:type="pct"/>
          </w:tcPr>
          <w:p w14:paraId="1CCA33AB" w14:textId="77777777" w:rsidR="00F870AF" w:rsidRPr="00131D9E" w:rsidRDefault="00F870AF" w:rsidP="00670CE9">
            <w:pPr>
              <w:ind w:left="0"/>
            </w:pPr>
            <w:r>
              <w:t>MODULE</w:t>
            </w:r>
          </w:p>
        </w:tc>
        <w:tc>
          <w:tcPr>
            <w:tcW w:w="2256" w:type="pct"/>
          </w:tcPr>
          <w:p w14:paraId="142CF520" w14:textId="77777777" w:rsidR="00F870AF" w:rsidRPr="00131D9E" w:rsidRDefault="00F870AF" w:rsidP="00670CE9">
            <w:pPr>
              <w:ind w:left="0"/>
            </w:pPr>
            <w:r>
              <w:t>DESCRIPTION</w:t>
            </w:r>
          </w:p>
        </w:tc>
        <w:tc>
          <w:tcPr>
            <w:tcW w:w="526" w:type="pct"/>
          </w:tcPr>
          <w:p w14:paraId="1BC4837A" w14:textId="77777777" w:rsidR="00F870AF" w:rsidRPr="00131D9E" w:rsidRDefault="00F870AF" w:rsidP="00670CE9">
            <w:pPr>
              <w:ind w:left="0"/>
            </w:pPr>
            <w:r>
              <w:t>CR #ID</w:t>
            </w:r>
          </w:p>
        </w:tc>
      </w:tr>
      <w:tr w:rsidR="00F870AF" w:rsidRPr="000975F0" w14:paraId="724071BC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2D76F05F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E561CF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46F0253B" w14:textId="77777777" w:rsidR="00F870AF" w:rsidRPr="0089409C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User, Organization &amp; Masters</w:t>
            </w:r>
          </w:p>
        </w:tc>
        <w:tc>
          <w:tcPr>
            <w:tcW w:w="2256" w:type="pct"/>
            <w:vAlign w:val="center"/>
          </w:tcPr>
          <w:p w14:paraId="05D13588" w14:textId="77777777" w:rsidR="00F870AF" w:rsidRPr="0089409C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45FF67DD" w14:textId="77777777" w:rsidR="00F870AF" w:rsidRPr="0089409C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14B48097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2D581B14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E561CF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2813A9C1" w14:textId="77777777" w:rsidR="00F870AF" w:rsidRPr="0089409C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Product, Price &amp; Discount Management</w:t>
            </w:r>
          </w:p>
        </w:tc>
        <w:tc>
          <w:tcPr>
            <w:tcW w:w="2256" w:type="pct"/>
            <w:vAlign w:val="center"/>
          </w:tcPr>
          <w:p w14:paraId="156422A3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3D9192AB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069D051C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6BB5EBDB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E561CF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3D2629F1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Warehouse &amp; Inventory Management</w:t>
            </w:r>
          </w:p>
        </w:tc>
        <w:tc>
          <w:tcPr>
            <w:tcW w:w="2256" w:type="pct"/>
            <w:vAlign w:val="center"/>
          </w:tcPr>
          <w:p w14:paraId="7C23E647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084628EF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14C5CD46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50D9C40F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E561CF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4D4358D4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Sales Management</w:t>
            </w:r>
          </w:p>
        </w:tc>
        <w:tc>
          <w:tcPr>
            <w:tcW w:w="2256" w:type="pct"/>
            <w:vAlign w:val="center"/>
          </w:tcPr>
          <w:p w14:paraId="2BB38DA4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224D9124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4B310CD4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0360BCF1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E561CF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313D1A1B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Journey Plan &amp; Visit Management</w:t>
            </w:r>
          </w:p>
        </w:tc>
        <w:tc>
          <w:tcPr>
            <w:tcW w:w="2256" w:type="pct"/>
            <w:vAlign w:val="center"/>
          </w:tcPr>
          <w:p w14:paraId="101F4C43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1BBD60A3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303FEBB6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33C60306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E561CF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4E6EC722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Geographic Information System (GIS)</w:t>
            </w:r>
          </w:p>
        </w:tc>
        <w:tc>
          <w:tcPr>
            <w:tcW w:w="2256" w:type="pct"/>
            <w:vAlign w:val="center"/>
          </w:tcPr>
          <w:p w14:paraId="0ADA47E9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73055FFA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75FAE96D" w14:textId="77777777" w:rsidTr="00670CE9">
        <w:trPr>
          <w:trHeight w:val="288"/>
        </w:trPr>
        <w:tc>
          <w:tcPr>
            <w:tcW w:w="526" w:type="pct"/>
            <w:shd w:val="clear" w:color="auto" w:fill="FFFF00"/>
            <w:vAlign w:val="center"/>
          </w:tcPr>
          <w:p w14:paraId="1F42828E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CC253D">
              <w:rPr>
                <w:sz w:val="18"/>
              </w:rPr>
              <w:t>Yes</w:t>
            </w:r>
          </w:p>
        </w:tc>
        <w:tc>
          <w:tcPr>
            <w:tcW w:w="1692" w:type="pct"/>
            <w:shd w:val="clear" w:color="auto" w:fill="FFFF00"/>
            <w:vAlign w:val="center"/>
          </w:tcPr>
          <w:p w14:paraId="55974878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Target KPI &amp; Achievement</w:t>
            </w:r>
          </w:p>
        </w:tc>
        <w:tc>
          <w:tcPr>
            <w:tcW w:w="2256" w:type="pct"/>
            <w:shd w:val="clear" w:color="auto" w:fill="FFFF00"/>
            <w:vAlign w:val="center"/>
          </w:tcPr>
          <w:p w14:paraId="27C3F6FE" w14:textId="2F00F8E8" w:rsidR="00F870AF" w:rsidRDefault="005B18EE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Change 1 KPI and introduction 5 new KPI’s as enhancements </w:t>
            </w:r>
          </w:p>
        </w:tc>
        <w:tc>
          <w:tcPr>
            <w:tcW w:w="526" w:type="pct"/>
            <w:shd w:val="clear" w:color="auto" w:fill="FFFF00"/>
            <w:vAlign w:val="center"/>
          </w:tcPr>
          <w:p w14:paraId="23E7281F" w14:textId="7CD7830D" w:rsidR="00F870AF" w:rsidRDefault="003947EC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21517-09</w:t>
            </w:r>
          </w:p>
        </w:tc>
      </w:tr>
      <w:tr w:rsidR="00F870AF" w:rsidRPr="000975F0" w14:paraId="660DC187" w14:textId="77777777" w:rsidTr="00670CE9">
        <w:trPr>
          <w:trHeight w:val="288"/>
        </w:trPr>
        <w:tc>
          <w:tcPr>
            <w:tcW w:w="526" w:type="pct"/>
            <w:shd w:val="clear" w:color="auto" w:fill="FFFF00"/>
            <w:vAlign w:val="center"/>
          </w:tcPr>
          <w:p w14:paraId="35D9F555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CC253D">
              <w:rPr>
                <w:sz w:val="18"/>
              </w:rPr>
              <w:t>Yes</w:t>
            </w:r>
          </w:p>
        </w:tc>
        <w:tc>
          <w:tcPr>
            <w:tcW w:w="1692" w:type="pct"/>
            <w:shd w:val="clear" w:color="auto" w:fill="FFFF00"/>
            <w:vAlign w:val="center"/>
          </w:tcPr>
          <w:p w14:paraId="05A585BD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Incentive &amp; Commission</w:t>
            </w:r>
          </w:p>
        </w:tc>
        <w:tc>
          <w:tcPr>
            <w:tcW w:w="2256" w:type="pct"/>
            <w:shd w:val="clear" w:color="auto" w:fill="FFFF00"/>
            <w:vAlign w:val="center"/>
          </w:tcPr>
          <w:p w14:paraId="3A085E8E" w14:textId="478E216E" w:rsidR="00F870AF" w:rsidRDefault="005B18EE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Change in calculation and incentive plan core logic</w:t>
            </w:r>
          </w:p>
        </w:tc>
        <w:tc>
          <w:tcPr>
            <w:tcW w:w="526" w:type="pct"/>
            <w:shd w:val="clear" w:color="auto" w:fill="FFFF00"/>
            <w:vAlign w:val="center"/>
          </w:tcPr>
          <w:p w14:paraId="6E203E95" w14:textId="04EA4143" w:rsidR="00F870AF" w:rsidRDefault="003947EC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21517-09</w:t>
            </w:r>
          </w:p>
        </w:tc>
      </w:tr>
      <w:tr w:rsidR="00F870AF" w:rsidRPr="000975F0" w14:paraId="39AEBBD5" w14:textId="77777777" w:rsidTr="00670CE9">
        <w:trPr>
          <w:trHeight w:val="288"/>
        </w:trPr>
        <w:tc>
          <w:tcPr>
            <w:tcW w:w="526" w:type="pct"/>
            <w:shd w:val="clear" w:color="auto" w:fill="FFFF00"/>
            <w:vAlign w:val="center"/>
          </w:tcPr>
          <w:p w14:paraId="38C64B5C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CC253D">
              <w:rPr>
                <w:sz w:val="18"/>
              </w:rPr>
              <w:t>Yes</w:t>
            </w:r>
          </w:p>
        </w:tc>
        <w:tc>
          <w:tcPr>
            <w:tcW w:w="1692" w:type="pct"/>
            <w:shd w:val="clear" w:color="auto" w:fill="FFFF00"/>
            <w:vAlign w:val="center"/>
          </w:tcPr>
          <w:p w14:paraId="2A45D0CE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Analytics &amp; Reporting</w:t>
            </w:r>
          </w:p>
        </w:tc>
        <w:tc>
          <w:tcPr>
            <w:tcW w:w="2256" w:type="pct"/>
            <w:shd w:val="clear" w:color="auto" w:fill="FFFF00"/>
            <w:vAlign w:val="center"/>
          </w:tcPr>
          <w:p w14:paraId="5FA549F4" w14:textId="169F6841" w:rsidR="00F870AF" w:rsidRDefault="005B18EE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Change in 2 reports and introduction 3 new Detail KPI validation reports as enhancements</w:t>
            </w:r>
          </w:p>
        </w:tc>
        <w:tc>
          <w:tcPr>
            <w:tcW w:w="526" w:type="pct"/>
            <w:shd w:val="clear" w:color="auto" w:fill="FFFF00"/>
            <w:vAlign w:val="center"/>
          </w:tcPr>
          <w:p w14:paraId="6AE6F76B" w14:textId="1D336EF3" w:rsidR="00F870AF" w:rsidRDefault="003947EC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21517-09</w:t>
            </w:r>
          </w:p>
        </w:tc>
      </w:tr>
      <w:tr w:rsidR="00F870AF" w:rsidRPr="000975F0" w14:paraId="1EC26621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7F68ACDF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6DBCE6B0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 w:rsidRPr="004B2396">
              <w:rPr>
                <w:sz w:val="18"/>
              </w:rPr>
              <w:t>Mobile Application (Android)</w:t>
            </w:r>
          </w:p>
        </w:tc>
        <w:tc>
          <w:tcPr>
            <w:tcW w:w="2256" w:type="pct"/>
            <w:vAlign w:val="center"/>
          </w:tcPr>
          <w:p w14:paraId="02EADB90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06F5CCE7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131132E8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22D4D0E7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595EFF1A" w14:textId="77777777" w:rsidR="00F870AF" w:rsidRPr="004B2396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IDM</w:t>
            </w:r>
          </w:p>
        </w:tc>
        <w:tc>
          <w:tcPr>
            <w:tcW w:w="2256" w:type="pct"/>
            <w:vAlign w:val="center"/>
          </w:tcPr>
          <w:p w14:paraId="2C6D6E16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7D2517DB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480DDF3B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15DABBFC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036A73E3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FOSS</w:t>
            </w:r>
          </w:p>
        </w:tc>
        <w:tc>
          <w:tcPr>
            <w:tcW w:w="2256" w:type="pct"/>
            <w:vAlign w:val="center"/>
          </w:tcPr>
          <w:p w14:paraId="25EC8DEE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7F0D9B5B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2DE2E62B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5739A6EF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59C60A1F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TNM</w:t>
            </w:r>
          </w:p>
        </w:tc>
        <w:tc>
          <w:tcPr>
            <w:tcW w:w="2256" w:type="pct"/>
            <w:vAlign w:val="center"/>
          </w:tcPr>
          <w:p w14:paraId="1D7F254D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31C6ACE0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114C0812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74A4BC76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6EDEE796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MOBO</w:t>
            </w:r>
          </w:p>
        </w:tc>
        <w:tc>
          <w:tcPr>
            <w:tcW w:w="2256" w:type="pct"/>
            <w:vAlign w:val="center"/>
          </w:tcPr>
          <w:p w14:paraId="786754E8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2F314C62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1391274C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2CDE646B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6ABF3A74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SAP</w:t>
            </w:r>
          </w:p>
        </w:tc>
        <w:tc>
          <w:tcPr>
            <w:tcW w:w="2256" w:type="pct"/>
            <w:vAlign w:val="center"/>
          </w:tcPr>
          <w:p w14:paraId="45326F53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3AE58E4E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37E09EED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429D43BC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263C54D2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RA-FMS</w:t>
            </w:r>
          </w:p>
        </w:tc>
        <w:tc>
          <w:tcPr>
            <w:tcW w:w="2256" w:type="pct"/>
            <w:vAlign w:val="center"/>
          </w:tcPr>
          <w:p w14:paraId="738EC7BD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47919A7E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0746C1B2" w14:textId="77777777" w:rsidTr="00670CE9">
        <w:trPr>
          <w:trHeight w:val="288"/>
        </w:trPr>
        <w:tc>
          <w:tcPr>
            <w:tcW w:w="526" w:type="pct"/>
            <w:vAlign w:val="center"/>
          </w:tcPr>
          <w:p w14:paraId="3F3DCB0E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 w:rsidRPr="006D4D3E">
              <w:rPr>
                <w:sz w:val="18"/>
              </w:rPr>
              <w:t>No</w:t>
            </w:r>
          </w:p>
        </w:tc>
        <w:tc>
          <w:tcPr>
            <w:tcW w:w="1692" w:type="pct"/>
            <w:vAlign w:val="center"/>
          </w:tcPr>
          <w:p w14:paraId="40A3B393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DWH</w:t>
            </w:r>
          </w:p>
        </w:tc>
        <w:tc>
          <w:tcPr>
            <w:tcW w:w="2256" w:type="pct"/>
            <w:vAlign w:val="center"/>
          </w:tcPr>
          <w:p w14:paraId="632CDFEC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  <w:tc>
          <w:tcPr>
            <w:tcW w:w="526" w:type="pct"/>
            <w:vAlign w:val="center"/>
          </w:tcPr>
          <w:p w14:paraId="4B97528D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</w:p>
        </w:tc>
      </w:tr>
      <w:tr w:rsidR="00F870AF" w:rsidRPr="000975F0" w14:paraId="597E6207" w14:textId="77777777" w:rsidTr="00670CE9">
        <w:trPr>
          <w:trHeight w:val="288"/>
        </w:trPr>
        <w:tc>
          <w:tcPr>
            <w:tcW w:w="526" w:type="pct"/>
            <w:shd w:val="clear" w:color="auto" w:fill="FFFF00"/>
            <w:vAlign w:val="center"/>
          </w:tcPr>
          <w:p w14:paraId="40816E4E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  <w:tc>
          <w:tcPr>
            <w:tcW w:w="1692" w:type="pct"/>
            <w:shd w:val="clear" w:color="auto" w:fill="FFFF00"/>
            <w:vAlign w:val="center"/>
          </w:tcPr>
          <w:p w14:paraId="4071795B" w14:textId="77777777" w:rsidR="00F870AF" w:rsidRDefault="00F870AF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Integration with HADOOP</w:t>
            </w:r>
          </w:p>
        </w:tc>
        <w:tc>
          <w:tcPr>
            <w:tcW w:w="2256" w:type="pct"/>
            <w:shd w:val="clear" w:color="auto" w:fill="FFFF00"/>
            <w:vAlign w:val="center"/>
          </w:tcPr>
          <w:p w14:paraId="5C497BC9" w14:textId="7CBE4B14" w:rsidR="003947EC" w:rsidRDefault="003947EC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Change of 2 current interfaces and introduction 1 new interface. </w:t>
            </w:r>
          </w:p>
        </w:tc>
        <w:tc>
          <w:tcPr>
            <w:tcW w:w="526" w:type="pct"/>
            <w:shd w:val="clear" w:color="auto" w:fill="FFFF00"/>
            <w:vAlign w:val="center"/>
          </w:tcPr>
          <w:p w14:paraId="0A1EC529" w14:textId="28F965A9" w:rsidR="00F870AF" w:rsidRDefault="003947EC" w:rsidP="00670CE9">
            <w:pPr>
              <w:spacing w:after="0"/>
              <w:ind w:left="0"/>
              <w:rPr>
                <w:sz w:val="18"/>
              </w:rPr>
            </w:pPr>
            <w:r>
              <w:rPr>
                <w:sz w:val="18"/>
              </w:rPr>
              <w:t>21517-</w:t>
            </w:r>
            <w:r w:rsidR="005B18EE">
              <w:rPr>
                <w:sz w:val="18"/>
              </w:rPr>
              <w:t>80</w:t>
            </w:r>
          </w:p>
        </w:tc>
      </w:tr>
    </w:tbl>
    <w:p w14:paraId="60837FDB" w14:textId="77777777" w:rsidR="00F870AF" w:rsidRDefault="00F870AF" w:rsidP="00F870AF">
      <w:pPr>
        <w:pStyle w:val="Heading2"/>
      </w:pPr>
      <w:bookmarkStart w:id="56" w:name="_Toc20567781"/>
      <w:bookmarkStart w:id="57" w:name="_Toc49938110"/>
      <w:bookmarkStart w:id="58" w:name="_Toc54599517"/>
      <w:r>
        <w:t>Integration &amp; Interfaces</w:t>
      </w:r>
      <w:bookmarkEnd w:id="56"/>
      <w:bookmarkEnd w:id="57"/>
      <w:bookmarkEnd w:id="58"/>
    </w:p>
    <w:p w14:paraId="2FCCE22E" w14:textId="77777777" w:rsidR="00F870AF" w:rsidRDefault="00F870AF" w:rsidP="00F870AF">
      <w:r w:rsidRPr="0081521B">
        <w:t xml:space="preserve">The table below provides list of interfaces with high-level </w:t>
      </w:r>
      <w:r>
        <w:t xml:space="preserve">impact </w:t>
      </w:r>
      <w:r w:rsidRPr="0081521B">
        <w:t xml:space="preserve">description. </w:t>
      </w:r>
    </w:p>
    <w:tbl>
      <w:tblPr>
        <w:tblStyle w:val="GridTable1Light-Accent32"/>
        <w:tblW w:w="5000" w:type="pct"/>
        <w:tblLook w:val="0420" w:firstRow="1" w:lastRow="0" w:firstColumn="0" w:lastColumn="0" w:noHBand="0" w:noVBand="1"/>
      </w:tblPr>
      <w:tblGrid>
        <w:gridCol w:w="592"/>
        <w:gridCol w:w="1302"/>
        <w:gridCol w:w="2681"/>
        <w:gridCol w:w="5001"/>
      </w:tblGrid>
      <w:tr w:rsidR="00F870AF" w:rsidRPr="005811F0" w14:paraId="5E52F0BC" w14:textId="77777777" w:rsidTr="00670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9" w:type="pct"/>
          </w:tcPr>
          <w:p w14:paraId="620DCE95" w14:textId="77777777" w:rsidR="00F870AF" w:rsidRDefault="00F870AF" w:rsidP="00670CE9">
            <w:pPr>
              <w:ind w:left="0"/>
            </w:pPr>
            <w:r>
              <w:t>NO</w:t>
            </w:r>
          </w:p>
        </w:tc>
        <w:tc>
          <w:tcPr>
            <w:tcW w:w="680" w:type="pct"/>
          </w:tcPr>
          <w:p w14:paraId="46BB1C18" w14:textId="77777777" w:rsidR="00F870AF" w:rsidRPr="005811F0" w:rsidRDefault="00F870AF" w:rsidP="00670CE9">
            <w:pPr>
              <w:ind w:left="0"/>
            </w:pPr>
            <w:r>
              <w:t>ID</w:t>
            </w:r>
          </w:p>
        </w:tc>
        <w:tc>
          <w:tcPr>
            <w:tcW w:w="1400" w:type="pct"/>
          </w:tcPr>
          <w:p w14:paraId="1331A920" w14:textId="77777777" w:rsidR="00F870AF" w:rsidRPr="005811F0" w:rsidRDefault="00F870AF" w:rsidP="00670CE9">
            <w:pPr>
              <w:ind w:left="0"/>
            </w:pPr>
            <w:r>
              <w:t>INTERFACE NAME</w:t>
            </w:r>
          </w:p>
        </w:tc>
        <w:tc>
          <w:tcPr>
            <w:tcW w:w="2611" w:type="pct"/>
          </w:tcPr>
          <w:p w14:paraId="7331F362" w14:textId="77777777" w:rsidR="00F870AF" w:rsidRPr="005811F0" w:rsidRDefault="00F870AF" w:rsidP="00670CE9">
            <w:pPr>
              <w:ind w:left="0"/>
            </w:pPr>
            <w:r>
              <w:t>IMPACT</w:t>
            </w:r>
          </w:p>
        </w:tc>
      </w:tr>
      <w:tr w:rsidR="00F870AF" w:rsidRPr="00CE4ADC" w14:paraId="50543D08" w14:textId="77777777" w:rsidTr="00670CE9">
        <w:tc>
          <w:tcPr>
            <w:tcW w:w="309" w:type="pct"/>
          </w:tcPr>
          <w:p w14:paraId="2EEA3922" w14:textId="77777777" w:rsidR="00F870AF" w:rsidRPr="00DE268C" w:rsidRDefault="00F870AF" w:rsidP="00670CE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80" w:type="pct"/>
          </w:tcPr>
          <w:p w14:paraId="6A9EA936" w14:textId="601EE143" w:rsidR="00F870AF" w:rsidRPr="00CE4ADC" w:rsidRDefault="005D2A75" w:rsidP="00670CE9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INTHDP004</w:t>
            </w:r>
          </w:p>
        </w:tc>
        <w:tc>
          <w:tcPr>
            <w:tcW w:w="1400" w:type="pct"/>
          </w:tcPr>
          <w:p w14:paraId="63CE70FB" w14:textId="006F1BA6" w:rsidR="00F870AF" w:rsidRPr="00CE4ADC" w:rsidRDefault="005D2A75" w:rsidP="00670CE9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DSSO</w:t>
            </w:r>
          </w:p>
        </w:tc>
        <w:tc>
          <w:tcPr>
            <w:tcW w:w="2611" w:type="pct"/>
          </w:tcPr>
          <w:p w14:paraId="01D12A66" w14:textId="77777777" w:rsidR="00F870AF" w:rsidRPr="00CE4ADC" w:rsidRDefault="00F870AF" w:rsidP="00670CE9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HADOOP will introduce additional data field/column.</w:t>
            </w:r>
          </w:p>
        </w:tc>
      </w:tr>
      <w:tr w:rsidR="005D2A75" w:rsidRPr="00CE4ADC" w14:paraId="48C49E9D" w14:textId="77777777" w:rsidTr="00670CE9">
        <w:tc>
          <w:tcPr>
            <w:tcW w:w="309" w:type="pct"/>
          </w:tcPr>
          <w:p w14:paraId="52215150" w14:textId="77777777" w:rsidR="005D2A75" w:rsidRPr="00DE268C" w:rsidRDefault="005D2A75" w:rsidP="00670CE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80" w:type="pct"/>
          </w:tcPr>
          <w:p w14:paraId="633946AC" w14:textId="418456DE" w:rsidR="005D2A75" w:rsidRPr="00CE4ADC" w:rsidRDefault="005D2A75" w:rsidP="00670CE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INTHDP017</w:t>
            </w:r>
          </w:p>
        </w:tc>
        <w:tc>
          <w:tcPr>
            <w:tcW w:w="1400" w:type="pct"/>
          </w:tcPr>
          <w:p w14:paraId="275921CE" w14:textId="0D0558E5" w:rsidR="005D2A75" w:rsidRPr="00CE4ADC" w:rsidRDefault="005D2A75" w:rsidP="00670CE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USR20</w:t>
            </w:r>
          </w:p>
        </w:tc>
        <w:tc>
          <w:tcPr>
            <w:tcW w:w="2611" w:type="pct"/>
          </w:tcPr>
          <w:p w14:paraId="2172B634" w14:textId="39DBA9FA" w:rsidR="005D2A75" w:rsidRDefault="005D2A75" w:rsidP="00670CE9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HADOOP will introduce additional data field/column.</w:t>
            </w:r>
          </w:p>
        </w:tc>
      </w:tr>
      <w:tr w:rsidR="005D2A75" w:rsidRPr="00CE4ADC" w14:paraId="134274D7" w14:textId="77777777" w:rsidTr="00670CE9">
        <w:tc>
          <w:tcPr>
            <w:tcW w:w="309" w:type="pct"/>
          </w:tcPr>
          <w:p w14:paraId="40159739" w14:textId="77777777" w:rsidR="005D2A75" w:rsidRPr="00DE268C" w:rsidRDefault="005D2A75" w:rsidP="00670CE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80" w:type="pct"/>
          </w:tcPr>
          <w:p w14:paraId="17573210" w14:textId="3B14B5F6" w:rsidR="005D2A75" w:rsidRPr="00CE4ADC" w:rsidRDefault="005D2A75" w:rsidP="00670CE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INTHDP023</w:t>
            </w:r>
          </w:p>
        </w:tc>
        <w:tc>
          <w:tcPr>
            <w:tcW w:w="1400" w:type="pct"/>
          </w:tcPr>
          <w:p w14:paraId="072846D0" w14:textId="2495658D" w:rsidR="005D2A75" w:rsidRPr="00CE4ADC" w:rsidRDefault="005D2A75" w:rsidP="00670CE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DSSF ATTENDANCE</w:t>
            </w:r>
          </w:p>
        </w:tc>
        <w:tc>
          <w:tcPr>
            <w:tcW w:w="2611" w:type="pct"/>
          </w:tcPr>
          <w:p w14:paraId="2F31597A" w14:textId="12659B22" w:rsidR="005D2A75" w:rsidRDefault="005D2A75" w:rsidP="00670CE9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HADOOP will introduce new interface</w:t>
            </w:r>
          </w:p>
        </w:tc>
      </w:tr>
    </w:tbl>
    <w:p w14:paraId="4AB63BAB" w14:textId="77777777" w:rsidR="00F870AF" w:rsidRPr="0081521B" w:rsidRDefault="00F870AF" w:rsidP="00F870AF">
      <w:pPr>
        <w:pStyle w:val="Heading2"/>
      </w:pPr>
      <w:bookmarkStart w:id="59" w:name="_Toc20567782"/>
      <w:bookmarkStart w:id="60" w:name="_Toc49938111"/>
      <w:bookmarkStart w:id="61" w:name="_Toc54599518"/>
      <w:r w:rsidRPr="0081521B">
        <w:t>D</w:t>
      </w:r>
      <w:r>
        <w:t>ata changes</w:t>
      </w:r>
      <w:r w:rsidRPr="0081521B">
        <w:t xml:space="preserve"> &amp; </w:t>
      </w:r>
      <w:r>
        <w:t>M</w:t>
      </w:r>
      <w:r w:rsidRPr="0081521B">
        <w:t>igration</w:t>
      </w:r>
      <w:bookmarkEnd w:id="59"/>
      <w:bookmarkEnd w:id="60"/>
      <w:bookmarkEnd w:id="61"/>
    </w:p>
    <w:p w14:paraId="4C1BDED8" w14:textId="77777777" w:rsidR="00F870AF" w:rsidRDefault="00F870AF" w:rsidP="00F870AF">
      <w:r>
        <w:t>No changes required</w:t>
      </w:r>
    </w:p>
    <w:p w14:paraId="6440E87F" w14:textId="77777777" w:rsidR="00F870AF" w:rsidRDefault="00F870AF" w:rsidP="00F870AF">
      <w:pPr>
        <w:pStyle w:val="Heading2"/>
      </w:pPr>
      <w:bookmarkStart w:id="62" w:name="_Toc49938112"/>
      <w:bookmarkStart w:id="63" w:name="_Toc54599519"/>
      <w:r w:rsidRPr="007B25CA">
        <w:t>Reports</w:t>
      </w:r>
      <w:r>
        <w:t xml:space="preserve"> &amp; Data Dumps</w:t>
      </w:r>
      <w:bookmarkEnd w:id="62"/>
      <w:bookmarkEnd w:id="63"/>
    </w:p>
    <w:p w14:paraId="6E3CAD07" w14:textId="1B9D04ED" w:rsidR="00F870AF" w:rsidRDefault="005B18EE" w:rsidP="00D647D6">
      <w:pPr>
        <w:pStyle w:val="ListParagraph"/>
        <w:numPr>
          <w:ilvl w:val="0"/>
          <w:numId w:val="11"/>
        </w:numPr>
      </w:pPr>
      <w:r>
        <w:t>Five</w:t>
      </w:r>
      <w:r w:rsidR="00F870AF">
        <w:t xml:space="preserve"> (</w:t>
      </w:r>
      <w:r>
        <w:t>5</w:t>
      </w:r>
      <w:r w:rsidR="00F870AF">
        <w:t>) additional Reports to develop in Analytics &amp; Reports module, as Enhancement requests.</w:t>
      </w:r>
    </w:p>
    <w:p w14:paraId="28C6E6B9" w14:textId="77777777" w:rsidR="00F870AF" w:rsidRPr="0081521B" w:rsidRDefault="00F870AF" w:rsidP="00F870AF">
      <w:pPr>
        <w:pStyle w:val="Heading2"/>
      </w:pPr>
      <w:bookmarkStart w:id="64" w:name="_Toc20567783"/>
      <w:bookmarkStart w:id="65" w:name="_Toc49938113"/>
      <w:bookmarkStart w:id="66" w:name="_Toc54599520"/>
      <w:r w:rsidRPr="0081521B">
        <w:t>Communication interfaces</w:t>
      </w:r>
      <w:bookmarkEnd w:id="64"/>
      <w:bookmarkEnd w:id="65"/>
      <w:bookmarkEnd w:id="66"/>
    </w:p>
    <w:p w14:paraId="718E0060" w14:textId="77777777" w:rsidR="00F870AF" w:rsidRPr="0081521B" w:rsidRDefault="00F870AF" w:rsidP="00F870AF">
      <w:r>
        <w:t>No changes required</w:t>
      </w:r>
    </w:p>
    <w:p w14:paraId="6FB1536A" w14:textId="77777777" w:rsidR="00F870AF" w:rsidRPr="0081521B" w:rsidRDefault="00F870AF" w:rsidP="00F870AF">
      <w:pPr>
        <w:pStyle w:val="Heading2"/>
      </w:pPr>
      <w:bookmarkStart w:id="67" w:name="_Toc20567784"/>
      <w:bookmarkStart w:id="68" w:name="_Toc49938114"/>
      <w:bookmarkStart w:id="69" w:name="_Toc54599521"/>
      <w:r w:rsidRPr="0081521B">
        <w:t xml:space="preserve">Hardware </w:t>
      </w:r>
      <w:bookmarkEnd w:id="67"/>
      <w:r>
        <w:t>&amp; Infrastructure</w:t>
      </w:r>
      <w:bookmarkEnd w:id="68"/>
      <w:bookmarkEnd w:id="69"/>
    </w:p>
    <w:p w14:paraId="00DA031F" w14:textId="77777777" w:rsidR="00F870AF" w:rsidRDefault="00F870AF" w:rsidP="00F870AF">
      <w:r>
        <w:t>No changes required</w:t>
      </w:r>
    </w:p>
    <w:p w14:paraId="73B29C8E" w14:textId="3BA1B906" w:rsidR="00F66F52" w:rsidRPr="004E07CC" w:rsidRDefault="00F66F52" w:rsidP="00F66F52">
      <w:pPr>
        <w:pStyle w:val="Heading1"/>
      </w:pPr>
      <w:bookmarkStart w:id="70" w:name="_Toc54599522"/>
      <w:r w:rsidRPr="00C018E9">
        <w:rPr>
          <w:caps w:val="0"/>
        </w:rPr>
        <w:lastRenderedPageBreak/>
        <w:t>ANNEXURES</w:t>
      </w:r>
      <w:bookmarkEnd w:id="45"/>
      <w:bookmarkEnd w:id="70"/>
    </w:p>
    <w:p w14:paraId="262CD66B" w14:textId="77777777" w:rsidR="00F66F52" w:rsidRPr="004E07CC" w:rsidRDefault="00F66F52" w:rsidP="00F66F52">
      <w:pPr>
        <w:pStyle w:val="Heading2"/>
      </w:pPr>
      <w:bookmarkStart w:id="71" w:name="_Toc30059056"/>
      <w:bookmarkStart w:id="72" w:name="_Toc38449370"/>
      <w:bookmarkStart w:id="73" w:name="_Toc54599523"/>
      <w:r w:rsidRPr="004E07CC">
        <w:t xml:space="preserve">Appendix </w:t>
      </w:r>
      <w:r>
        <w:t>A</w:t>
      </w:r>
      <w:r w:rsidRPr="004E07CC">
        <w:t xml:space="preserve">: </w:t>
      </w:r>
      <w:r>
        <w:t>Open I</w:t>
      </w:r>
      <w:r w:rsidRPr="004E07CC">
        <w:t>ssues</w:t>
      </w:r>
      <w:bookmarkEnd w:id="71"/>
      <w:bookmarkEnd w:id="72"/>
      <w:bookmarkEnd w:id="73"/>
    </w:p>
    <w:p w14:paraId="212A90D4" w14:textId="77777777" w:rsidR="00F66F52" w:rsidRDefault="00F66F52" w:rsidP="00F66F52">
      <w:pPr>
        <w:rPr>
          <w:rFonts w:eastAsiaTheme="majorEastAsia"/>
        </w:rPr>
      </w:pPr>
      <w:r>
        <w:rPr>
          <w:rFonts w:eastAsiaTheme="majorEastAsia"/>
        </w:rPr>
        <w:t>In this section are</w:t>
      </w:r>
      <w:r w:rsidRPr="004E07CC">
        <w:rPr>
          <w:rFonts w:eastAsiaTheme="majorEastAsia"/>
        </w:rPr>
        <w:t xml:space="preserve"> all unresolved issues, TBDs, pending decisions, findings required, conflicts, etc.</w:t>
      </w:r>
    </w:p>
    <w:tbl>
      <w:tblPr>
        <w:tblStyle w:val="GridTable1Light-Accent21"/>
        <w:tblW w:w="5000" w:type="pct"/>
        <w:tblLook w:val="04A0" w:firstRow="1" w:lastRow="0" w:firstColumn="1" w:lastColumn="0" w:noHBand="0" w:noVBand="1"/>
      </w:tblPr>
      <w:tblGrid>
        <w:gridCol w:w="732"/>
        <w:gridCol w:w="5621"/>
        <w:gridCol w:w="1934"/>
        <w:gridCol w:w="1289"/>
      </w:tblGrid>
      <w:tr w:rsidR="00F66F52" w14:paraId="4B264718" w14:textId="77777777" w:rsidTr="00ED5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" w:type="pct"/>
          </w:tcPr>
          <w:p w14:paraId="7902D334" w14:textId="77777777" w:rsidR="00F66F52" w:rsidRPr="000C1602" w:rsidRDefault="00F66F52" w:rsidP="00ED5B54">
            <w:pPr>
              <w:ind w:left="0"/>
              <w:rPr>
                <w:rFonts w:eastAsia="SimSun"/>
              </w:rPr>
            </w:pPr>
            <w:r w:rsidRPr="000C1602">
              <w:rPr>
                <w:rFonts w:eastAsia="SimSun"/>
              </w:rPr>
              <w:t>ID</w:t>
            </w:r>
          </w:p>
        </w:tc>
        <w:tc>
          <w:tcPr>
            <w:tcW w:w="2934" w:type="pct"/>
          </w:tcPr>
          <w:p w14:paraId="7C6D68F3" w14:textId="77777777" w:rsidR="00F66F52" w:rsidRPr="000C1602" w:rsidRDefault="00F66F52" w:rsidP="00ED5B5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</w:rPr>
            </w:pPr>
            <w:r w:rsidRPr="000C1602">
              <w:rPr>
                <w:rFonts w:eastAsia="SimSun"/>
              </w:rPr>
              <w:t>DESCRIPTION</w:t>
            </w:r>
          </w:p>
        </w:tc>
        <w:tc>
          <w:tcPr>
            <w:tcW w:w="1010" w:type="pct"/>
          </w:tcPr>
          <w:p w14:paraId="0C60243F" w14:textId="77777777" w:rsidR="00F66F52" w:rsidRPr="000C1602" w:rsidRDefault="00F66F52" w:rsidP="00ED5B5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</w:rPr>
            </w:pPr>
            <w:r w:rsidRPr="000C1602">
              <w:rPr>
                <w:rFonts w:eastAsia="SimSun"/>
              </w:rPr>
              <w:t>RESPONSIBLE</w:t>
            </w:r>
          </w:p>
        </w:tc>
        <w:tc>
          <w:tcPr>
            <w:tcW w:w="673" w:type="pct"/>
          </w:tcPr>
          <w:p w14:paraId="5F5B4300" w14:textId="77777777" w:rsidR="00F66F52" w:rsidRPr="000C1602" w:rsidRDefault="00F66F52" w:rsidP="00ED5B54">
            <w:pPr>
              <w:ind w:left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</w:rPr>
            </w:pPr>
            <w:r w:rsidRPr="000C1602">
              <w:rPr>
                <w:rFonts w:eastAsia="SimSun"/>
              </w:rPr>
              <w:t>STATUS</w:t>
            </w:r>
          </w:p>
        </w:tc>
      </w:tr>
      <w:tr w:rsidR="00F66F52" w14:paraId="435AAF43" w14:textId="77777777" w:rsidTr="00ED5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" w:type="pct"/>
          </w:tcPr>
          <w:p w14:paraId="1682335F" w14:textId="77777777" w:rsidR="00F66F52" w:rsidRPr="00894B25" w:rsidRDefault="00F66F52" w:rsidP="00AB17BF">
            <w:pPr>
              <w:pStyle w:val="ListParagraph"/>
              <w:numPr>
                <w:ilvl w:val="0"/>
                <w:numId w:val="3"/>
              </w:numPr>
              <w:ind w:left="427" w:hanging="427"/>
              <w:rPr>
                <w:rFonts w:eastAsia="SimSun"/>
                <w:sz w:val="18"/>
              </w:rPr>
            </w:pPr>
          </w:p>
        </w:tc>
        <w:tc>
          <w:tcPr>
            <w:tcW w:w="2934" w:type="pct"/>
          </w:tcPr>
          <w:p w14:paraId="1BF97A36" w14:textId="77777777" w:rsidR="00F66F52" w:rsidRPr="00894B25" w:rsidRDefault="00F66F52" w:rsidP="00ED5B5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sz w:val="18"/>
              </w:rPr>
            </w:pPr>
          </w:p>
        </w:tc>
        <w:tc>
          <w:tcPr>
            <w:tcW w:w="1010" w:type="pct"/>
          </w:tcPr>
          <w:p w14:paraId="4CD23405" w14:textId="77777777" w:rsidR="00F66F52" w:rsidRPr="00894B25" w:rsidRDefault="00F66F52" w:rsidP="00ED5B5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sz w:val="18"/>
              </w:rPr>
            </w:pPr>
          </w:p>
        </w:tc>
        <w:tc>
          <w:tcPr>
            <w:tcW w:w="673" w:type="pct"/>
          </w:tcPr>
          <w:p w14:paraId="37228BD1" w14:textId="77777777" w:rsidR="00F66F52" w:rsidRPr="00894B25" w:rsidRDefault="00F66F52" w:rsidP="00ED5B5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sz w:val="18"/>
              </w:rPr>
            </w:pPr>
          </w:p>
        </w:tc>
      </w:tr>
    </w:tbl>
    <w:p w14:paraId="2A664715" w14:textId="77777777" w:rsidR="00CE536A" w:rsidRPr="0032742E" w:rsidRDefault="00CE536A" w:rsidP="0032742E"/>
    <w:p w14:paraId="10B2E69F" w14:textId="77777777" w:rsidR="00CE536A" w:rsidRDefault="00CE536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olor w:val="4A66AC" w:themeColor="accent1"/>
          <w:sz w:val="28"/>
          <w:szCs w:val="28"/>
        </w:rPr>
      </w:pPr>
      <w:r>
        <w:rPr>
          <w:caps/>
        </w:rPr>
        <w:br w:type="page"/>
      </w:r>
    </w:p>
    <w:p w14:paraId="57F45463" w14:textId="77777777" w:rsidR="00F870AF" w:rsidRDefault="00F870AF" w:rsidP="00F870AF">
      <w:pPr>
        <w:pStyle w:val="Heading1"/>
        <w:rPr>
          <w:rFonts w:ascii="Calibri" w:eastAsia="SimSun" w:hAnsi="Calibri"/>
          <w:kern w:val="0"/>
        </w:rPr>
      </w:pPr>
      <w:bookmarkStart w:id="74" w:name="_Toc42159824"/>
      <w:bookmarkStart w:id="75" w:name="_Toc49938118"/>
      <w:bookmarkStart w:id="76" w:name="_Toc54599524"/>
      <w:bookmarkStart w:id="77" w:name="_Toc42159825"/>
      <w:bookmarkStart w:id="78" w:name="_Toc38455471"/>
      <w:bookmarkStart w:id="79" w:name="_Toc37939098"/>
      <w:bookmarkStart w:id="80" w:name="_Toc37354197"/>
      <w:bookmarkStart w:id="81" w:name="_Toc37353657"/>
      <w:bookmarkEnd w:id="46"/>
      <w:bookmarkEnd w:id="47"/>
      <w:bookmarkEnd w:id="48"/>
      <w:r>
        <w:rPr>
          <w:rFonts w:eastAsia="SimSun"/>
        </w:rPr>
        <w:lastRenderedPageBreak/>
        <w:t>APPROVAL SIGN-OFF</w:t>
      </w:r>
      <w:bookmarkEnd w:id="74"/>
      <w:bookmarkEnd w:id="75"/>
      <w:bookmarkEnd w:id="76"/>
    </w:p>
    <w:p w14:paraId="53564F87" w14:textId="77777777" w:rsidR="00F870AF" w:rsidRDefault="00F870AF" w:rsidP="00F870AF">
      <w:pPr>
        <w:jc w:val="both"/>
      </w:pPr>
      <w:bookmarkStart w:id="82" w:name="_Hlk20197025"/>
      <w:r>
        <w:t>I have received soft copy of current version document via e-mail, reviewed and approved confirm with reply to e-mail and as undersigned, I change request and agree that it’s appropriate:</w:t>
      </w:r>
    </w:p>
    <w:bookmarkEnd w:id="82"/>
    <w:p w14:paraId="3135C7A9" w14:textId="77777777" w:rsidR="00F870AF" w:rsidRDefault="00F870AF" w:rsidP="00F870AF">
      <w:pPr>
        <w:rPr>
          <w:noProof/>
          <w:color w:val="242852" w:themeColor="text2"/>
          <w:sz w:val="32"/>
          <w:szCs w:val="40"/>
          <w:lang w:val="en-GB"/>
        </w:rPr>
      </w:pPr>
    </w:p>
    <w:tbl>
      <w:tblPr>
        <w:tblW w:w="9225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6"/>
        <w:gridCol w:w="2981"/>
        <w:gridCol w:w="1848"/>
      </w:tblGrid>
      <w:tr w:rsidR="00F870AF" w14:paraId="7A0BA5E9" w14:textId="77777777" w:rsidTr="00670CE9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7395B29" w14:textId="77777777" w:rsidR="00F870AF" w:rsidRDefault="00F870AF" w:rsidP="00670CE9">
            <w:pPr>
              <w:pStyle w:val="Sign-off"/>
              <w:numPr>
                <w:ilvl w:val="0"/>
                <w:numId w:val="2"/>
              </w:numPr>
              <w:suppressAutoHyphens/>
              <w:spacing w:after="200" w:line="276" w:lineRule="auto"/>
              <w:jc w:val="left"/>
            </w:pPr>
            <w:r w:rsidRPr="00132D8D">
              <w:rPr>
                <w:b/>
                <w:kern w:val="0"/>
                <w14:ligatures w14:val="none"/>
              </w:rPr>
              <w:t>PARTHIPAN RAJAGOPAL</w:t>
            </w:r>
            <w:r>
              <w:br/>
            </w:r>
            <w:r>
              <w:rPr>
                <w:sz w:val="18"/>
              </w:rPr>
              <w:t>Business Analytic (TIMWE)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6E6B19A5" w14:textId="77777777" w:rsidR="00F870AF" w:rsidRDefault="00F870AF" w:rsidP="00670CE9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1DC3C28F" w14:textId="77777777" w:rsidR="00F870AF" w:rsidRDefault="00F870AF" w:rsidP="00670CE9">
            <w:pPr>
              <w:pStyle w:val="Sign-off"/>
              <w:spacing w:line="276" w:lineRule="auto"/>
            </w:pPr>
          </w:p>
        </w:tc>
      </w:tr>
      <w:tr w:rsidR="00F870AF" w14:paraId="47F9A920" w14:textId="77777777" w:rsidTr="00670CE9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2BE8E42A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2085F74D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4E6D08DB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Date</w:t>
            </w:r>
          </w:p>
        </w:tc>
      </w:tr>
      <w:tr w:rsidR="00F870AF" w14:paraId="7F57A820" w14:textId="77777777" w:rsidTr="00670CE9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FDA1C39" w14:textId="77777777" w:rsidR="00F870AF" w:rsidRDefault="00F870AF" w:rsidP="00670CE9">
            <w:pPr>
              <w:pStyle w:val="Sign-off"/>
              <w:numPr>
                <w:ilvl w:val="0"/>
                <w:numId w:val="2"/>
              </w:numPr>
              <w:suppressAutoHyphens/>
              <w:spacing w:after="200" w:line="276" w:lineRule="auto"/>
              <w:jc w:val="left"/>
            </w:pPr>
            <w:r>
              <w:rPr>
                <w:b/>
                <w:kern w:val="0"/>
                <w14:ligatures w14:val="none"/>
              </w:rPr>
              <w:t>ROMET ROOSALU</w:t>
            </w:r>
            <w:r>
              <w:br/>
            </w:r>
            <w:r>
              <w:rPr>
                <w:sz w:val="18"/>
              </w:rPr>
              <w:t>Project Manager (TIMWE)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7D798A40" w14:textId="77777777" w:rsidR="00F870AF" w:rsidRDefault="00F870AF" w:rsidP="00670CE9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3AB9A765" w14:textId="77777777" w:rsidR="00F870AF" w:rsidRDefault="00F870AF" w:rsidP="00670CE9">
            <w:pPr>
              <w:pStyle w:val="Sign-off"/>
              <w:spacing w:line="276" w:lineRule="auto"/>
            </w:pPr>
          </w:p>
        </w:tc>
      </w:tr>
      <w:tr w:rsidR="00F870AF" w14:paraId="61DF5B76" w14:textId="77777777" w:rsidTr="00670CE9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60D9DD0B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2101CDEF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5D46029E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Date</w:t>
            </w:r>
          </w:p>
        </w:tc>
      </w:tr>
      <w:tr w:rsidR="00F870AF" w14:paraId="047CE1FD" w14:textId="77777777" w:rsidTr="00670CE9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6E72463" w14:textId="5D824613" w:rsidR="00F870AF" w:rsidRDefault="00F870AF" w:rsidP="00670CE9">
            <w:pPr>
              <w:pStyle w:val="Sign-off"/>
              <w:numPr>
                <w:ilvl w:val="0"/>
                <w:numId w:val="2"/>
              </w:numPr>
              <w:suppressAutoHyphens/>
              <w:spacing w:after="200" w:line="276" w:lineRule="auto"/>
              <w:jc w:val="left"/>
            </w:pPr>
            <w:r>
              <w:rPr>
                <w:b/>
                <w:kern w:val="0"/>
                <w14:ligatures w14:val="none"/>
              </w:rPr>
              <w:t>AMRI SETIADI</w:t>
            </w:r>
            <w:r>
              <w:br/>
            </w:r>
            <w:r>
              <w:rPr>
                <w:sz w:val="18"/>
              </w:rPr>
              <w:t>Business User (</w:t>
            </w:r>
            <w:r w:rsidR="003947EC">
              <w:rPr>
                <w:sz w:val="18"/>
              </w:rPr>
              <w:t>INDOSAT</w:t>
            </w:r>
            <w:r>
              <w:rPr>
                <w:sz w:val="18"/>
              </w:rPr>
              <w:t>)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2C6BB738" w14:textId="77777777" w:rsidR="00F870AF" w:rsidRDefault="00F870AF" w:rsidP="00670CE9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3B609D3C" w14:textId="77777777" w:rsidR="00F870AF" w:rsidRDefault="00F870AF" w:rsidP="00670CE9">
            <w:pPr>
              <w:pStyle w:val="Sign-off"/>
              <w:spacing w:line="276" w:lineRule="auto"/>
            </w:pPr>
          </w:p>
        </w:tc>
      </w:tr>
      <w:tr w:rsidR="00F870AF" w14:paraId="2DD86D6A" w14:textId="77777777" w:rsidTr="00670CE9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45F65C8F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1749B5E4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01D39A70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Date</w:t>
            </w:r>
          </w:p>
        </w:tc>
      </w:tr>
      <w:tr w:rsidR="00F870AF" w14:paraId="68C1B7BA" w14:textId="77777777" w:rsidTr="00670CE9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2EA5439" w14:textId="1A818532" w:rsidR="00F870AF" w:rsidRDefault="00F870AF" w:rsidP="00670CE9">
            <w:pPr>
              <w:pStyle w:val="Sign-off"/>
              <w:numPr>
                <w:ilvl w:val="0"/>
                <w:numId w:val="2"/>
              </w:numPr>
              <w:suppressAutoHyphens/>
              <w:spacing w:after="200" w:line="276" w:lineRule="auto"/>
              <w:jc w:val="left"/>
            </w:pPr>
            <w:r>
              <w:rPr>
                <w:b/>
                <w:kern w:val="0"/>
                <w14:ligatures w14:val="none"/>
              </w:rPr>
              <w:t>BUDI PRIYAMBODO</w:t>
            </w:r>
            <w:r>
              <w:br/>
            </w:r>
            <w:r>
              <w:rPr>
                <w:sz w:val="18"/>
              </w:rPr>
              <w:t>Business User (</w:t>
            </w:r>
            <w:r w:rsidR="003947EC">
              <w:rPr>
                <w:sz w:val="18"/>
              </w:rPr>
              <w:t>INDOSAT</w:t>
            </w:r>
            <w:r>
              <w:rPr>
                <w:sz w:val="18"/>
              </w:rPr>
              <w:t>)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52AE01F2" w14:textId="77777777" w:rsidR="00F870AF" w:rsidRDefault="00F870AF" w:rsidP="00670CE9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788D88B0" w14:textId="77777777" w:rsidR="00F870AF" w:rsidRDefault="00F870AF" w:rsidP="00670CE9">
            <w:pPr>
              <w:pStyle w:val="Sign-off"/>
              <w:spacing w:line="276" w:lineRule="auto"/>
            </w:pPr>
          </w:p>
        </w:tc>
      </w:tr>
      <w:tr w:rsidR="00F870AF" w14:paraId="68F6F247" w14:textId="77777777" w:rsidTr="00670CE9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6AB25B12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575CAF15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19B5A7E6" w14:textId="77777777" w:rsidR="00F870AF" w:rsidRDefault="00F870AF" w:rsidP="00670CE9">
            <w:pPr>
              <w:pStyle w:val="Signature"/>
              <w:spacing w:after="0"/>
              <w:rPr>
                <w:kern w:val="22"/>
                <w14:ligatures w14:val="standard"/>
              </w:rPr>
            </w:pPr>
            <w:r>
              <w:rPr>
                <w:kern w:val="22"/>
                <w14:ligatures w14:val="standard"/>
              </w:rPr>
              <w:t>Date</w:t>
            </w:r>
          </w:p>
        </w:tc>
      </w:tr>
    </w:tbl>
    <w:p w14:paraId="69D36D57" w14:textId="77777777" w:rsidR="00F870AF" w:rsidRDefault="00F870AF" w:rsidP="00845623"/>
    <w:p w14:paraId="4D8B6942" w14:textId="77777777" w:rsidR="00F870AF" w:rsidRDefault="00F870AF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629DD1" w:themeColor="accent2"/>
          <w:sz w:val="24"/>
          <w:szCs w:val="24"/>
        </w:rPr>
      </w:pPr>
      <w:r>
        <w:br w:type="page"/>
      </w:r>
    </w:p>
    <w:p w14:paraId="0F785B34" w14:textId="6F168223" w:rsidR="00BD1D17" w:rsidRDefault="00BD1D17" w:rsidP="00BD1D17">
      <w:pPr>
        <w:pStyle w:val="Heading2"/>
      </w:pPr>
      <w:bookmarkStart w:id="83" w:name="_Toc54599525"/>
      <w:r>
        <w:lastRenderedPageBreak/>
        <w:t>E-mail approval screen captures</w:t>
      </w:r>
      <w:bookmarkEnd w:id="77"/>
      <w:bookmarkEnd w:id="78"/>
      <w:bookmarkEnd w:id="79"/>
      <w:bookmarkEnd w:id="80"/>
      <w:bookmarkEnd w:id="81"/>
      <w:bookmarkEnd w:id="83"/>
    </w:p>
    <w:p w14:paraId="43131434" w14:textId="77777777" w:rsidR="0054324B" w:rsidRPr="00BD5B1E" w:rsidRDefault="0054324B" w:rsidP="00CA46FA">
      <w:pPr>
        <w:rPr>
          <w:noProof/>
          <w:color w:val="242852" w:themeColor="text2"/>
          <w:sz w:val="32"/>
          <w:szCs w:val="40"/>
          <w:lang w:val="en-GB"/>
        </w:rPr>
      </w:pPr>
    </w:p>
    <w:sectPr w:rsidR="0054324B" w:rsidRPr="00BD5B1E" w:rsidSect="000E49B9">
      <w:headerReference w:type="default" r:id="rId23"/>
      <w:footerReference w:type="default" r:id="rId24"/>
      <w:pgSz w:w="12240" w:h="15840" w:code="1"/>
      <w:pgMar w:top="1559" w:right="1440" w:bottom="1134" w:left="1440" w:header="720" w:footer="18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E00636" w14:textId="77777777" w:rsidR="008315C8" w:rsidRDefault="008315C8">
      <w:r>
        <w:separator/>
      </w:r>
    </w:p>
    <w:p w14:paraId="1A5B338A" w14:textId="77777777" w:rsidR="008315C8" w:rsidRDefault="008315C8"/>
  </w:endnote>
  <w:endnote w:type="continuationSeparator" w:id="0">
    <w:p w14:paraId="009B7B70" w14:textId="77777777" w:rsidR="008315C8" w:rsidRDefault="008315C8">
      <w:r>
        <w:continuationSeparator/>
      </w:r>
    </w:p>
    <w:p w14:paraId="67DB3739" w14:textId="77777777" w:rsidR="008315C8" w:rsidRDefault="008315C8"/>
  </w:endnote>
  <w:endnote w:type="continuationNotice" w:id="1">
    <w:p w14:paraId="106616B7" w14:textId="77777777" w:rsidR="008315C8" w:rsidRDefault="008315C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Ind w:w="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36"/>
      <w:gridCol w:w="1142"/>
    </w:tblGrid>
    <w:tr w:rsidR="00201B6D" w:rsidRPr="000E49B9" w14:paraId="02DF250F" w14:textId="77777777" w:rsidTr="003947EC">
      <w:tc>
        <w:tcPr>
          <w:tcW w:w="8136" w:type="dxa"/>
        </w:tcPr>
        <w:p w14:paraId="187D78C3" w14:textId="168E928C" w:rsidR="00201B6D" w:rsidRPr="003947EC" w:rsidRDefault="008315C8" w:rsidP="00625225">
          <w:pPr>
            <w:spacing w:after="0"/>
            <w:rPr>
              <w:sz w:val="18"/>
              <w:szCs w:val="18"/>
              <w:lang w:val="en-MY"/>
            </w:rPr>
          </w:pPr>
          <w:sdt>
            <w:sdtPr>
              <w:rPr>
                <w:sz w:val="18"/>
                <w:szCs w:val="18"/>
                <w:lang w:val="en-MY"/>
              </w:rPr>
              <w:alias w:val="Title"/>
              <w:tag w:val=""/>
              <w:id w:val="213668385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01B6D" w:rsidRPr="003947EC">
                <w:rPr>
                  <w:sz w:val="18"/>
                  <w:szCs w:val="18"/>
                  <w:lang w:val="en-MY"/>
                </w:rPr>
                <w:t>Business Request</w:t>
              </w:r>
            </w:sdtContent>
          </w:sdt>
          <w:r w:rsidR="00201B6D" w:rsidRPr="003947EC">
            <w:rPr>
              <w:sz w:val="18"/>
              <w:szCs w:val="18"/>
              <w:lang w:val="en-MY"/>
            </w:rPr>
            <w:t xml:space="preserve"> by TIMWETECH – Version 1</w:t>
          </w:r>
          <w:r w:rsidR="003947EC">
            <w:rPr>
              <w:sz w:val="18"/>
              <w:szCs w:val="18"/>
              <w:lang w:val="en-MY"/>
            </w:rPr>
            <w:t>.0</w:t>
          </w:r>
        </w:p>
        <w:p w14:paraId="0AA1EC9E" w14:textId="77777777" w:rsidR="00201B6D" w:rsidRPr="003947EC" w:rsidRDefault="00201B6D" w:rsidP="009B312B">
          <w:pPr>
            <w:spacing w:after="0"/>
            <w:rPr>
              <w:sz w:val="18"/>
              <w:szCs w:val="18"/>
            </w:rPr>
          </w:pPr>
          <w:r w:rsidRPr="003947EC">
            <w:rPr>
              <w:sz w:val="18"/>
              <w:szCs w:val="18"/>
            </w:rPr>
            <w:t>Module: Target KPI &amp; Achievement Aggregation</w:t>
          </w:r>
        </w:p>
        <w:p w14:paraId="155B75B7" w14:textId="2BDCDE63" w:rsidR="00201B6D" w:rsidRPr="009B312B" w:rsidRDefault="003947EC" w:rsidP="009B312B">
          <w:pPr>
            <w:spacing w:after="0"/>
            <w:rPr>
              <w:sz w:val="18"/>
            </w:rPr>
          </w:pPr>
          <w:r w:rsidRPr="003947EC">
            <w:rPr>
              <w:sz w:val="18"/>
              <w:szCs w:val="18"/>
            </w:rPr>
            <w:t xml:space="preserve">CR#21517 </w:t>
          </w:r>
          <w:r w:rsidR="00201B6D" w:rsidRPr="003947EC">
            <w:rPr>
              <w:sz w:val="18"/>
              <w:szCs w:val="18"/>
            </w:rPr>
            <w:t>Target KPI &amp; Achievement KPI's NOM, Q-URO, Q-SSO, DSF Man</w:t>
          </w:r>
          <w:r w:rsidRPr="003947EC">
            <w:rPr>
              <w:sz w:val="18"/>
              <w:szCs w:val="18"/>
            </w:rPr>
            <w:t>p</w:t>
          </w:r>
          <w:r w:rsidR="00201B6D" w:rsidRPr="003947EC">
            <w:rPr>
              <w:sz w:val="18"/>
              <w:szCs w:val="18"/>
            </w:rPr>
            <w:t>ower with HADOOP integration</w:t>
          </w:r>
        </w:p>
      </w:tc>
      <w:tc>
        <w:tcPr>
          <w:tcW w:w="1142" w:type="dxa"/>
        </w:tcPr>
        <w:p w14:paraId="70BFA30D" w14:textId="382E0B45" w:rsidR="00201B6D" w:rsidRPr="000E49B9" w:rsidRDefault="00201B6D" w:rsidP="000E49B9">
          <w:pPr>
            <w:pStyle w:val="Footer"/>
            <w:tabs>
              <w:tab w:val="left" w:pos="8190"/>
            </w:tabs>
            <w:ind w:left="0"/>
            <w:jc w:val="right"/>
            <w:rPr>
              <w:sz w:val="20"/>
            </w:rPr>
          </w:pPr>
          <w:r w:rsidRPr="000E49B9">
            <w:rPr>
              <w:sz w:val="20"/>
            </w:rPr>
            <w:t xml:space="preserve">Page | </w:t>
          </w:r>
          <w:r w:rsidRPr="000E49B9">
            <w:rPr>
              <w:sz w:val="20"/>
            </w:rPr>
            <w:fldChar w:fldCharType="begin"/>
          </w:r>
          <w:r w:rsidRPr="000E49B9">
            <w:rPr>
              <w:sz w:val="20"/>
            </w:rPr>
            <w:instrText xml:space="preserve"> PAGE   \* MERGEFORMAT </w:instrText>
          </w:r>
          <w:r w:rsidRPr="000E49B9">
            <w:rPr>
              <w:sz w:val="20"/>
            </w:rPr>
            <w:fldChar w:fldCharType="separate"/>
          </w:r>
          <w:r w:rsidR="00B75913">
            <w:rPr>
              <w:noProof/>
              <w:sz w:val="20"/>
            </w:rPr>
            <w:t>14</w:t>
          </w:r>
          <w:r w:rsidRPr="000E49B9">
            <w:rPr>
              <w:noProof/>
              <w:sz w:val="20"/>
            </w:rPr>
            <w:fldChar w:fldCharType="end"/>
          </w:r>
          <w:r>
            <w:rPr>
              <w:noProof/>
              <w:sz w:val="20"/>
            </w:rPr>
            <w:t xml:space="preserve"> </w:t>
          </w:r>
        </w:p>
      </w:tc>
    </w:tr>
  </w:tbl>
  <w:p w14:paraId="46F3BBEA" w14:textId="3495A39A" w:rsidR="00201B6D" w:rsidRPr="000E49B9" w:rsidRDefault="00201B6D" w:rsidP="000E49B9">
    <w:pPr>
      <w:pStyle w:val="Footer"/>
      <w:tabs>
        <w:tab w:val="left" w:pos="8190"/>
      </w:tabs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5EE2F0" w14:textId="77777777" w:rsidR="008315C8" w:rsidRDefault="008315C8">
      <w:r>
        <w:separator/>
      </w:r>
    </w:p>
    <w:p w14:paraId="7C34ED1F" w14:textId="77777777" w:rsidR="008315C8" w:rsidRDefault="008315C8"/>
  </w:footnote>
  <w:footnote w:type="continuationSeparator" w:id="0">
    <w:p w14:paraId="79D1D575" w14:textId="77777777" w:rsidR="008315C8" w:rsidRDefault="008315C8">
      <w:r>
        <w:continuationSeparator/>
      </w:r>
    </w:p>
    <w:p w14:paraId="01F6D029" w14:textId="77777777" w:rsidR="008315C8" w:rsidRDefault="008315C8"/>
  </w:footnote>
  <w:footnote w:type="continuationNotice" w:id="1">
    <w:p w14:paraId="2E826004" w14:textId="77777777" w:rsidR="008315C8" w:rsidRDefault="008315C8">
      <w:pPr>
        <w:spacing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AF5430" w14:textId="7A91F3ED" w:rsidR="00201B6D" w:rsidRDefault="00201B6D" w:rsidP="00B34180">
    <w:pPr>
      <w:pStyle w:val="Header"/>
      <w:jc w:val="left"/>
    </w:pPr>
    <w:r>
      <w:rPr>
        <w:noProof/>
        <w:lang w:val="en-IN" w:eastAsia="en-IN"/>
      </w:rPr>
      <w:drawing>
        <wp:inline distT="0" distB="0" distL="0" distR="0" wp14:anchorId="2BE444F3" wp14:editId="6F35EC93">
          <wp:extent cx="1819275" cy="161925"/>
          <wp:effectExtent l="0" t="0" r="9525" b="9525"/>
          <wp:docPr id="6" name="Graphic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imwtech.svg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275" cy="161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846CA"/>
    <w:multiLevelType w:val="multilevel"/>
    <w:tmpl w:val="3F7CDC4C"/>
    <w:lvl w:ilvl="0">
      <w:start w:val="4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1">
    <w:nsid w:val="099C567A"/>
    <w:multiLevelType w:val="hybridMultilevel"/>
    <w:tmpl w:val="B99AB78E"/>
    <w:lvl w:ilvl="0" w:tplc="3690796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ED6320"/>
    <w:multiLevelType w:val="hybridMultilevel"/>
    <w:tmpl w:val="242C15AE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>
    <w:nsid w:val="11E82891"/>
    <w:multiLevelType w:val="multilevel"/>
    <w:tmpl w:val="ADCE6D06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4">
    <w:nsid w:val="13264888"/>
    <w:multiLevelType w:val="hybridMultilevel"/>
    <w:tmpl w:val="91C25834"/>
    <w:lvl w:ilvl="0" w:tplc="38090015">
      <w:start w:val="1"/>
      <w:numFmt w:val="upperLetter"/>
      <w:lvlText w:val="%1."/>
      <w:lvlJc w:val="left"/>
      <w:pPr>
        <w:ind w:left="720" w:hanging="360"/>
      </w:pPr>
      <w:rPr>
        <w:b w:val="0"/>
        <w:i w:val="0"/>
        <w:color w:val="auto"/>
        <w:sz w:val="24"/>
        <w:szCs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3809000F">
      <w:start w:val="1"/>
      <w:numFmt w:val="decimal"/>
      <w:lvlText w:val="%3."/>
      <w:lvlJc w:val="left"/>
      <w:pPr>
        <w:ind w:left="2160" w:hanging="180"/>
      </w:pPr>
    </w:lvl>
    <w:lvl w:ilvl="3" w:tplc="22BE37B2">
      <w:start w:val="1"/>
      <w:numFmt w:val="upperLetter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E21D0D"/>
    <w:multiLevelType w:val="hybridMultilevel"/>
    <w:tmpl w:val="B99AB78E"/>
    <w:lvl w:ilvl="0" w:tplc="3690796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1A40C9"/>
    <w:multiLevelType w:val="multilevel"/>
    <w:tmpl w:val="3F7CDC4C"/>
    <w:lvl w:ilvl="0">
      <w:start w:val="4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7">
    <w:nsid w:val="20187178"/>
    <w:multiLevelType w:val="hybridMultilevel"/>
    <w:tmpl w:val="9AAC1E2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C46493"/>
    <w:multiLevelType w:val="hybridMultilevel"/>
    <w:tmpl w:val="03122EE0"/>
    <w:lvl w:ilvl="0" w:tplc="3809000F">
      <w:start w:val="1"/>
      <w:numFmt w:val="decimal"/>
      <w:lvlText w:val="%1."/>
      <w:lvlJc w:val="left"/>
      <w:pPr>
        <w:ind w:left="792" w:hanging="360"/>
      </w:pPr>
    </w:lvl>
    <w:lvl w:ilvl="1" w:tplc="38090019" w:tentative="1">
      <w:start w:val="1"/>
      <w:numFmt w:val="lowerLetter"/>
      <w:lvlText w:val="%2."/>
      <w:lvlJc w:val="left"/>
      <w:pPr>
        <w:ind w:left="1512" w:hanging="360"/>
      </w:pPr>
    </w:lvl>
    <w:lvl w:ilvl="2" w:tplc="3809001B" w:tentative="1">
      <w:start w:val="1"/>
      <w:numFmt w:val="lowerRoman"/>
      <w:lvlText w:val="%3."/>
      <w:lvlJc w:val="right"/>
      <w:pPr>
        <w:ind w:left="2232" w:hanging="180"/>
      </w:pPr>
    </w:lvl>
    <w:lvl w:ilvl="3" w:tplc="3809000F" w:tentative="1">
      <w:start w:val="1"/>
      <w:numFmt w:val="decimal"/>
      <w:lvlText w:val="%4."/>
      <w:lvlJc w:val="left"/>
      <w:pPr>
        <w:ind w:left="2952" w:hanging="360"/>
      </w:pPr>
    </w:lvl>
    <w:lvl w:ilvl="4" w:tplc="38090019" w:tentative="1">
      <w:start w:val="1"/>
      <w:numFmt w:val="lowerLetter"/>
      <w:lvlText w:val="%5."/>
      <w:lvlJc w:val="left"/>
      <w:pPr>
        <w:ind w:left="3672" w:hanging="360"/>
      </w:pPr>
    </w:lvl>
    <w:lvl w:ilvl="5" w:tplc="3809001B" w:tentative="1">
      <w:start w:val="1"/>
      <w:numFmt w:val="lowerRoman"/>
      <w:lvlText w:val="%6."/>
      <w:lvlJc w:val="right"/>
      <w:pPr>
        <w:ind w:left="4392" w:hanging="180"/>
      </w:pPr>
    </w:lvl>
    <w:lvl w:ilvl="6" w:tplc="3809000F" w:tentative="1">
      <w:start w:val="1"/>
      <w:numFmt w:val="decimal"/>
      <w:lvlText w:val="%7."/>
      <w:lvlJc w:val="left"/>
      <w:pPr>
        <w:ind w:left="5112" w:hanging="360"/>
      </w:pPr>
    </w:lvl>
    <w:lvl w:ilvl="7" w:tplc="38090019" w:tentative="1">
      <w:start w:val="1"/>
      <w:numFmt w:val="lowerLetter"/>
      <w:lvlText w:val="%8."/>
      <w:lvlJc w:val="left"/>
      <w:pPr>
        <w:ind w:left="5832" w:hanging="360"/>
      </w:pPr>
    </w:lvl>
    <w:lvl w:ilvl="8" w:tplc="38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>
    <w:nsid w:val="232467CF"/>
    <w:multiLevelType w:val="hybridMultilevel"/>
    <w:tmpl w:val="A74A4EE2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51A32"/>
    <w:multiLevelType w:val="hybridMultilevel"/>
    <w:tmpl w:val="336C275E"/>
    <w:lvl w:ilvl="0" w:tplc="3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27C5666C"/>
    <w:multiLevelType w:val="hybridMultilevel"/>
    <w:tmpl w:val="B99AB78E"/>
    <w:lvl w:ilvl="0" w:tplc="3690796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96C4C58"/>
    <w:multiLevelType w:val="hybridMultilevel"/>
    <w:tmpl w:val="B99AB78E"/>
    <w:lvl w:ilvl="0" w:tplc="3690796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A2F78E3"/>
    <w:multiLevelType w:val="hybridMultilevel"/>
    <w:tmpl w:val="00842BA4"/>
    <w:lvl w:ilvl="0" w:tplc="40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>
    <w:nsid w:val="303112D0"/>
    <w:multiLevelType w:val="hybridMultilevel"/>
    <w:tmpl w:val="BAA24A16"/>
    <w:lvl w:ilvl="0" w:tplc="3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>
    <w:nsid w:val="33B562A3"/>
    <w:multiLevelType w:val="hybridMultilevel"/>
    <w:tmpl w:val="3BF0BDAE"/>
    <w:lvl w:ilvl="0" w:tplc="3809000F">
      <w:start w:val="1"/>
      <w:numFmt w:val="decimal"/>
      <w:lvlText w:val="%1."/>
      <w:lvlJc w:val="left"/>
      <w:pPr>
        <w:ind w:left="792" w:hanging="360"/>
      </w:pPr>
    </w:lvl>
    <w:lvl w:ilvl="1" w:tplc="38090019">
      <w:start w:val="1"/>
      <w:numFmt w:val="lowerLetter"/>
      <w:lvlText w:val="%2."/>
      <w:lvlJc w:val="left"/>
      <w:pPr>
        <w:ind w:left="1512" w:hanging="360"/>
      </w:pPr>
    </w:lvl>
    <w:lvl w:ilvl="2" w:tplc="3809001B" w:tentative="1">
      <w:start w:val="1"/>
      <w:numFmt w:val="lowerRoman"/>
      <w:lvlText w:val="%3."/>
      <w:lvlJc w:val="right"/>
      <w:pPr>
        <w:ind w:left="2232" w:hanging="180"/>
      </w:pPr>
    </w:lvl>
    <w:lvl w:ilvl="3" w:tplc="3809000F" w:tentative="1">
      <w:start w:val="1"/>
      <w:numFmt w:val="decimal"/>
      <w:lvlText w:val="%4."/>
      <w:lvlJc w:val="left"/>
      <w:pPr>
        <w:ind w:left="2952" w:hanging="360"/>
      </w:pPr>
    </w:lvl>
    <w:lvl w:ilvl="4" w:tplc="38090019" w:tentative="1">
      <w:start w:val="1"/>
      <w:numFmt w:val="lowerLetter"/>
      <w:lvlText w:val="%5."/>
      <w:lvlJc w:val="left"/>
      <w:pPr>
        <w:ind w:left="3672" w:hanging="360"/>
      </w:pPr>
    </w:lvl>
    <w:lvl w:ilvl="5" w:tplc="3809001B" w:tentative="1">
      <w:start w:val="1"/>
      <w:numFmt w:val="lowerRoman"/>
      <w:lvlText w:val="%6."/>
      <w:lvlJc w:val="right"/>
      <w:pPr>
        <w:ind w:left="4392" w:hanging="180"/>
      </w:pPr>
    </w:lvl>
    <w:lvl w:ilvl="6" w:tplc="3809000F" w:tentative="1">
      <w:start w:val="1"/>
      <w:numFmt w:val="decimal"/>
      <w:lvlText w:val="%7."/>
      <w:lvlJc w:val="left"/>
      <w:pPr>
        <w:ind w:left="5112" w:hanging="360"/>
      </w:pPr>
    </w:lvl>
    <w:lvl w:ilvl="7" w:tplc="38090019" w:tentative="1">
      <w:start w:val="1"/>
      <w:numFmt w:val="lowerLetter"/>
      <w:lvlText w:val="%8."/>
      <w:lvlJc w:val="left"/>
      <w:pPr>
        <w:ind w:left="5832" w:hanging="360"/>
      </w:pPr>
    </w:lvl>
    <w:lvl w:ilvl="8" w:tplc="38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>
    <w:nsid w:val="3BF446A5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4A06BA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92E1C88"/>
    <w:multiLevelType w:val="hybridMultilevel"/>
    <w:tmpl w:val="689CB6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A11007"/>
    <w:multiLevelType w:val="multilevel"/>
    <w:tmpl w:val="ADCE6D06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21">
    <w:nsid w:val="5415605A"/>
    <w:multiLevelType w:val="hybridMultilevel"/>
    <w:tmpl w:val="B99AB78E"/>
    <w:lvl w:ilvl="0" w:tplc="3690796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63D1FD4"/>
    <w:multiLevelType w:val="hybridMultilevel"/>
    <w:tmpl w:val="E99A354E"/>
    <w:lvl w:ilvl="0" w:tplc="0D5CD30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3">
    <w:nsid w:val="57E770D6"/>
    <w:multiLevelType w:val="multilevel"/>
    <w:tmpl w:val="3DC4E744"/>
    <w:lvl w:ilvl="0">
      <w:start w:val="8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76" w:hanging="1800"/>
      </w:pPr>
      <w:rPr>
        <w:rFonts w:hint="default"/>
      </w:rPr>
    </w:lvl>
  </w:abstractNum>
  <w:abstractNum w:abstractNumId="24">
    <w:nsid w:val="58B97724"/>
    <w:multiLevelType w:val="multilevel"/>
    <w:tmpl w:val="ADCE6D06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25">
    <w:nsid w:val="5D401B28"/>
    <w:multiLevelType w:val="hybridMultilevel"/>
    <w:tmpl w:val="D8C6C076"/>
    <w:lvl w:ilvl="0" w:tplc="3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>
    <w:nsid w:val="63836720"/>
    <w:multiLevelType w:val="hybridMultilevel"/>
    <w:tmpl w:val="12DA73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76F5390"/>
    <w:multiLevelType w:val="multilevel"/>
    <w:tmpl w:val="676F53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F023BC"/>
    <w:multiLevelType w:val="multilevel"/>
    <w:tmpl w:val="ADCE6D06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29">
    <w:nsid w:val="6F957526"/>
    <w:multiLevelType w:val="hybridMultilevel"/>
    <w:tmpl w:val="F30010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4D5849"/>
    <w:multiLevelType w:val="multilevel"/>
    <w:tmpl w:val="3F7CDC4C"/>
    <w:lvl w:ilvl="0">
      <w:start w:val="4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2" w:hanging="1800"/>
      </w:pPr>
      <w:rPr>
        <w:rFonts w:hint="default"/>
      </w:rPr>
    </w:lvl>
  </w:abstractNum>
  <w:abstractNum w:abstractNumId="31">
    <w:nsid w:val="7B47195B"/>
    <w:multiLevelType w:val="multilevel"/>
    <w:tmpl w:val="1ED40A34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decimal"/>
      <w:isLgl/>
      <w:lvlText w:val="%1.%2."/>
      <w:lvlJc w:val="left"/>
      <w:pPr>
        <w:ind w:left="792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152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512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72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72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232" w:hanging="1800"/>
      </w:pPr>
      <w:rPr>
        <w:rFonts w:hint="default"/>
        <w:b/>
      </w:rPr>
    </w:lvl>
  </w:abstractNum>
  <w:num w:numId="1">
    <w:abstractNumId w:val="10"/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13"/>
  </w:num>
  <w:num w:numId="5">
    <w:abstractNumId w:val="9"/>
  </w:num>
  <w:num w:numId="6">
    <w:abstractNumId w:val="26"/>
  </w:num>
  <w:num w:numId="7">
    <w:abstractNumId w:val="8"/>
  </w:num>
  <w:num w:numId="8">
    <w:abstractNumId w:val="3"/>
  </w:num>
  <w:num w:numId="9">
    <w:abstractNumId w:val="19"/>
  </w:num>
  <w:num w:numId="10">
    <w:abstractNumId w:val="11"/>
  </w:num>
  <w:num w:numId="11">
    <w:abstractNumId w:val="25"/>
  </w:num>
  <w:num w:numId="12">
    <w:abstractNumId w:val="0"/>
  </w:num>
  <w:num w:numId="13">
    <w:abstractNumId w:val="6"/>
  </w:num>
  <w:num w:numId="14">
    <w:abstractNumId w:val="15"/>
  </w:num>
  <w:num w:numId="15">
    <w:abstractNumId w:val="30"/>
  </w:num>
  <w:num w:numId="16">
    <w:abstractNumId w:val="23"/>
  </w:num>
  <w:num w:numId="17">
    <w:abstractNumId w:val="18"/>
  </w:num>
  <w:num w:numId="18">
    <w:abstractNumId w:val="24"/>
  </w:num>
  <w:num w:numId="19">
    <w:abstractNumId w:val="16"/>
  </w:num>
  <w:num w:numId="20">
    <w:abstractNumId w:val="28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31"/>
  </w:num>
  <w:num w:numId="24">
    <w:abstractNumId w:val="2"/>
  </w:num>
  <w:num w:numId="25">
    <w:abstractNumId w:val="12"/>
  </w:num>
  <w:num w:numId="26">
    <w:abstractNumId w:val="14"/>
  </w:num>
  <w:num w:numId="27">
    <w:abstractNumId w:val="5"/>
  </w:num>
  <w:num w:numId="28">
    <w:abstractNumId w:val="20"/>
  </w:num>
  <w:num w:numId="29">
    <w:abstractNumId w:val="1"/>
  </w:num>
  <w:num w:numId="30">
    <w:abstractNumId w:val="21"/>
  </w:num>
  <w:num w:numId="31">
    <w:abstractNumId w:val="22"/>
  </w:num>
  <w:num w:numId="32">
    <w:abstractNumId w:val="4"/>
  </w:num>
  <w:num w:numId="33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7F7"/>
    <w:rsid w:val="0000110B"/>
    <w:rsid w:val="0000322E"/>
    <w:rsid w:val="00004E2B"/>
    <w:rsid w:val="000071F7"/>
    <w:rsid w:val="00007EF0"/>
    <w:rsid w:val="00007F98"/>
    <w:rsid w:val="000107DD"/>
    <w:rsid w:val="00010C5D"/>
    <w:rsid w:val="000151D1"/>
    <w:rsid w:val="00022C73"/>
    <w:rsid w:val="000253F4"/>
    <w:rsid w:val="00025AB7"/>
    <w:rsid w:val="00026780"/>
    <w:rsid w:val="00034660"/>
    <w:rsid w:val="00034C3F"/>
    <w:rsid w:val="0003584F"/>
    <w:rsid w:val="00036B70"/>
    <w:rsid w:val="00036D17"/>
    <w:rsid w:val="00036DAB"/>
    <w:rsid w:val="00036F8E"/>
    <w:rsid w:val="00037ADF"/>
    <w:rsid w:val="00037B4B"/>
    <w:rsid w:val="0004144E"/>
    <w:rsid w:val="0004358B"/>
    <w:rsid w:val="0004476E"/>
    <w:rsid w:val="00046243"/>
    <w:rsid w:val="0004640E"/>
    <w:rsid w:val="0004729C"/>
    <w:rsid w:val="00047ECB"/>
    <w:rsid w:val="000516B5"/>
    <w:rsid w:val="00052444"/>
    <w:rsid w:val="00054196"/>
    <w:rsid w:val="000557EF"/>
    <w:rsid w:val="00057146"/>
    <w:rsid w:val="0005757B"/>
    <w:rsid w:val="00057B5D"/>
    <w:rsid w:val="0006084C"/>
    <w:rsid w:val="00061447"/>
    <w:rsid w:val="0006219A"/>
    <w:rsid w:val="000628DF"/>
    <w:rsid w:val="00071EBC"/>
    <w:rsid w:val="00072506"/>
    <w:rsid w:val="00073264"/>
    <w:rsid w:val="0007647B"/>
    <w:rsid w:val="00080B9F"/>
    <w:rsid w:val="0008118E"/>
    <w:rsid w:val="00082458"/>
    <w:rsid w:val="00082E16"/>
    <w:rsid w:val="0008352C"/>
    <w:rsid w:val="00084DA7"/>
    <w:rsid w:val="000851DC"/>
    <w:rsid w:val="000862D6"/>
    <w:rsid w:val="0009259E"/>
    <w:rsid w:val="0009490A"/>
    <w:rsid w:val="00094F16"/>
    <w:rsid w:val="000A1C01"/>
    <w:rsid w:val="000A2121"/>
    <w:rsid w:val="000B0632"/>
    <w:rsid w:val="000B0796"/>
    <w:rsid w:val="000B3895"/>
    <w:rsid w:val="000B43B9"/>
    <w:rsid w:val="000B55FF"/>
    <w:rsid w:val="000B72A5"/>
    <w:rsid w:val="000C1602"/>
    <w:rsid w:val="000C226E"/>
    <w:rsid w:val="000C2FAA"/>
    <w:rsid w:val="000C3F20"/>
    <w:rsid w:val="000C4684"/>
    <w:rsid w:val="000C5EA4"/>
    <w:rsid w:val="000D0042"/>
    <w:rsid w:val="000D01D7"/>
    <w:rsid w:val="000D2499"/>
    <w:rsid w:val="000D28A2"/>
    <w:rsid w:val="000D332B"/>
    <w:rsid w:val="000D3A9E"/>
    <w:rsid w:val="000D4778"/>
    <w:rsid w:val="000D6C37"/>
    <w:rsid w:val="000E1BD5"/>
    <w:rsid w:val="000E2F92"/>
    <w:rsid w:val="000E49B9"/>
    <w:rsid w:val="000E7253"/>
    <w:rsid w:val="000F19EA"/>
    <w:rsid w:val="000F1A70"/>
    <w:rsid w:val="000F2690"/>
    <w:rsid w:val="000F37A5"/>
    <w:rsid w:val="000F40FD"/>
    <w:rsid w:val="000F5B2F"/>
    <w:rsid w:val="000F6828"/>
    <w:rsid w:val="000F7C1F"/>
    <w:rsid w:val="001015B4"/>
    <w:rsid w:val="001020B7"/>
    <w:rsid w:val="001036B4"/>
    <w:rsid w:val="00105053"/>
    <w:rsid w:val="00105D1D"/>
    <w:rsid w:val="00107093"/>
    <w:rsid w:val="00107FC0"/>
    <w:rsid w:val="00111D84"/>
    <w:rsid w:val="00115551"/>
    <w:rsid w:val="00123DBB"/>
    <w:rsid w:val="00125506"/>
    <w:rsid w:val="00125965"/>
    <w:rsid w:val="00131164"/>
    <w:rsid w:val="00131D9E"/>
    <w:rsid w:val="0013668B"/>
    <w:rsid w:val="001458A5"/>
    <w:rsid w:val="0014752C"/>
    <w:rsid w:val="0015232A"/>
    <w:rsid w:val="00152686"/>
    <w:rsid w:val="00152FF8"/>
    <w:rsid w:val="00153AEB"/>
    <w:rsid w:val="0015511C"/>
    <w:rsid w:val="00163B69"/>
    <w:rsid w:val="0017642A"/>
    <w:rsid w:val="0017751C"/>
    <w:rsid w:val="00180DFF"/>
    <w:rsid w:val="00181D04"/>
    <w:rsid w:val="0018283E"/>
    <w:rsid w:val="00184C90"/>
    <w:rsid w:val="00184DEE"/>
    <w:rsid w:val="001850BA"/>
    <w:rsid w:val="001861B8"/>
    <w:rsid w:val="0019104E"/>
    <w:rsid w:val="0019126B"/>
    <w:rsid w:val="00192C4A"/>
    <w:rsid w:val="00194039"/>
    <w:rsid w:val="00194E8C"/>
    <w:rsid w:val="001A1CEB"/>
    <w:rsid w:val="001A2E7D"/>
    <w:rsid w:val="001A48FD"/>
    <w:rsid w:val="001A57F7"/>
    <w:rsid w:val="001A6FED"/>
    <w:rsid w:val="001A77E7"/>
    <w:rsid w:val="001B466A"/>
    <w:rsid w:val="001B4A7C"/>
    <w:rsid w:val="001B5A7A"/>
    <w:rsid w:val="001C07C8"/>
    <w:rsid w:val="001C0BFD"/>
    <w:rsid w:val="001C552A"/>
    <w:rsid w:val="001C67CD"/>
    <w:rsid w:val="001C6F4A"/>
    <w:rsid w:val="001C76C5"/>
    <w:rsid w:val="001C7FB3"/>
    <w:rsid w:val="001D3447"/>
    <w:rsid w:val="001D442B"/>
    <w:rsid w:val="001D5C04"/>
    <w:rsid w:val="001E14D8"/>
    <w:rsid w:val="001E2E5B"/>
    <w:rsid w:val="001E62D4"/>
    <w:rsid w:val="001E7551"/>
    <w:rsid w:val="001E7E91"/>
    <w:rsid w:val="001E7F23"/>
    <w:rsid w:val="001F204F"/>
    <w:rsid w:val="001F37F2"/>
    <w:rsid w:val="001F3BD3"/>
    <w:rsid w:val="001F46C0"/>
    <w:rsid w:val="001F739F"/>
    <w:rsid w:val="00201B6D"/>
    <w:rsid w:val="002020E7"/>
    <w:rsid w:val="00203B11"/>
    <w:rsid w:val="00204255"/>
    <w:rsid w:val="002042A8"/>
    <w:rsid w:val="00207B90"/>
    <w:rsid w:val="00210D49"/>
    <w:rsid w:val="00216938"/>
    <w:rsid w:val="002177B3"/>
    <w:rsid w:val="00220616"/>
    <w:rsid w:val="0022133A"/>
    <w:rsid w:val="002225CA"/>
    <w:rsid w:val="00225FBC"/>
    <w:rsid w:val="00225FDF"/>
    <w:rsid w:val="00225FE8"/>
    <w:rsid w:val="002307AD"/>
    <w:rsid w:val="00230B73"/>
    <w:rsid w:val="00230F9A"/>
    <w:rsid w:val="00232C47"/>
    <w:rsid w:val="00236297"/>
    <w:rsid w:val="0024036B"/>
    <w:rsid w:val="0024475B"/>
    <w:rsid w:val="0024693A"/>
    <w:rsid w:val="00247A14"/>
    <w:rsid w:val="0025016E"/>
    <w:rsid w:val="0025052C"/>
    <w:rsid w:val="00251BFA"/>
    <w:rsid w:val="002539FC"/>
    <w:rsid w:val="00255E27"/>
    <w:rsid w:val="00256CD3"/>
    <w:rsid w:val="00257286"/>
    <w:rsid w:val="00257B46"/>
    <w:rsid w:val="00261BF7"/>
    <w:rsid w:val="0026533C"/>
    <w:rsid w:val="00266A40"/>
    <w:rsid w:val="002675D3"/>
    <w:rsid w:val="00267932"/>
    <w:rsid w:val="00267E42"/>
    <w:rsid w:val="00271E04"/>
    <w:rsid w:val="0027208B"/>
    <w:rsid w:val="002728F8"/>
    <w:rsid w:val="00272B30"/>
    <w:rsid w:val="00273AA3"/>
    <w:rsid w:val="00280FB3"/>
    <w:rsid w:val="002823C2"/>
    <w:rsid w:val="00283AA9"/>
    <w:rsid w:val="00283AAC"/>
    <w:rsid w:val="00284D5E"/>
    <w:rsid w:val="00291F8D"/>
    <w:rsid w:val="00295F55"/>
    <w:rsid w:val="00296725"/>
    <w:rsid w:val="00297A33"/>
    <w:rsid w:val="002A069E"/>
    <w:rsid w:val="002A110C"/>
    <w:rsid w:val="002A1351"/>
    <w:rsid w:val="002A388C"/>
    <w:rsid w:val="002A4C22"/>
    <w:rsid w:val="002A5E71"/>
    <w:rsid w:val="002A740D"/>
    <w:rsid w:val="002B198A"/>
    <w:rsid w:val="002B252C"/>
    <w:rsid w:val="002B2750"/>
    <w:rsid w:val="002B62B2"/>
    <w:rsid w:val="002C031D"/>
    <w:rsid w:val="002C5855"/>
    <w:rsid w:val="002C5B6C"/>
    <w:rsid w:val="002C73A4"/>
    <w:rsid w:val="002C7A6B"/>
    <w:rsid w:val="002D0D8D"/>
    <w:rsid w:val="002D114B"/>
    <w:rsid w:val="002D1AA0"/>
    <w:rsid w:val="002D4078"/>
    <w:rsid w:val="002D57DF"/>
    <w:rsid w:val="002D6007"/>
    <w:rsid w:val="002D7417"/>
    <w:rsid w:val="002E09DE"/>
    <w:rsid w:val="002E1373"/>
    <w:rsid w:val="002E23B6"/>
    <w:rsid w:val="002F21E6"/>
    <w:rsid w:val="002F31D9"/>
    <w:rsid w:val="003004E5"/>
    <w:rsid w:val="00302DBC"/>
    <w:rsid w:val="00303087"/>
    <w:rsid w:val="003035D1"/>
    <w:rsid w:val="00307558"/>
    <w:rsid w:val="00310571"/>
    <w:rsid w:val="003109AB"/>
    <w:rsid w:val="00313E02"/>
    <w:rsid w:val="003147D8"/>
    <w:rsid w:val="0032742E"/>
    <w:rsid w:val="00330F76"/>
    <w:rsid w:val="003310A0"/>
    <w:rsid w:val="00333BCA"/>
    <w:rsid w:val="00334068"/>
    <w:rsid w:val="00334A51"/>
    <w:rsid w:val="00335F89"/>
    <w:rsid w:val="003363F9"/>
    <w:rsid w:val="00336A25"/>
    <w:rsid w:val="00336F1B"/>
    <w:rsid w:val="0033704E"/>
    <w:rsid w:val="00341BD8"/>
    <w:rsid w:val="00341C10"/>
    <w:rsid w:val="003466A1"/>
    <w:rsid w:val="00347151"/>
    <w:rsid w:val="00351267"/>
    <w:rsid w:val="00354CAE"/>
    <w:rsid w:val="00361759"/>
    <w:rsid w:val="003720AB"/>
    <w:rsid w:val="00374547"/>
    <w:rsid w:val="00374DC1"/>
    <w:rsid w:val="00375EAE"/>
    <w:rsid w:val="00376AAC"/>
    <w:rsid w:val="00377476"/>
    <w:rsid w:val="00377C62"/>
    <w:rsid w:val="00382A3D"/>
    <w:rsid w:val="00391C56"/>
    <w:rsid w:val="00393D2E"/>
    <w:rsid w:val="003947EC"/>
    <w:rsid w:val="003965EF"/>
    <w:rsid w:val="003A2127"/>
    <w:rsid w:val="003A3198"/>
    <w:rsid w:val="003A4341"/>
    <w:rsid w:val="003A4FD3"/>
    <w:rsid w:val="003A639F"/>
    <w:rsid w:val="003A6D59"/>
    <w:rsid w:val="003A78A1"/>
    <w:rsid w:val="003B2EDD"/>
    <w:rsid w:val="003B4537"/>
    <w:rsid w:val="003C452D"/>
    <w:rsid w:val="003C4669"/>
    <w:rsid w:val="003C49F9"/>
    <w:rsid w:val="003C4E8A"/>
    <w:rsid w:val="003C5B2E"/>
    <w:rsid w:val="003C7381"/>
    <w:rsid w:val="003D3C63"/>
    <w:rsid w:val="003D6CAD"/>
    <w:rsid w:val="003D6D3B"/>
    <w:rsid w:val="003D7A06"/>
    <w:rsid w:val="003E14B3"/>
    <w:rsid w:val="003E4B41"/>
    <w:rsid w:val="003E4DF1"/>
    <w:rsid w:val="003E5173"/>
    <w:rsid w:val="003E5AC3"/>
    <w:rsid w:val="003E7A9F"/>
    <w:rsid w:val="003F177E"/>
    <w:rsid w:val="003F2087"/>
    <w:rsid w:val="003F42CB"/>
    <w:rsid w:val="003F5520"/>
    <w:rsid w:val="003F6EF7"/>
    <w:rsid w:val="004006BD"/>
    <w:rsid w:val="00400BF5"/>
    <w:rsid w:val="0040156E"/>
    <w:rsid w:val="0040294F"/>
    <w:rsid w:val="00402C34"/>
    <w:rsid w:val="00406471"/>
    <w:rsid w:val="0040774E"/>
    <w:rsid w:val="0041091A"/>
    <w:rsid w:val="00412470"/>
    <w:rsid w:val="0041563A"/>
    <w:rsid w:val="00416C0A"/>
    <w:rsid w:val="00420795"/>
    <w:rsid w:val="004209B9"/>
    <w:rsid w:val="00420FA0"/>
    <w:rsid w:val="004248FC"/>
    <w:rsid w:val="00436648"/>
    <w:rsid w:val="00441AF9"/>
    <w:rsid w:val="004428D3"/>
    <w:rsid w:val="00443569"/>
    <w:rsid w:val="004448D5"/>
    <w:rsid w:val="00447F26"/>
    <w:rsid w:val="0045061B"/>
    <w:rsid w:val="004528AF"/>
    <w:rsid w:val="00452B0A"/>
    <w:rsid w:val="004531E3"/>
    <w:rsid w:val="004551D5"/>
    <w:rsid w:val="004557FE"/>
    <w:rsid w:val="004565D0"/>
    <w:rsid w:val="004602BC"/>
    <w:rsid w:val="0046656D"/>
    <w:rsid w:val="00470F83"/>
    <w:rsid w:val="00472D14"/>
    <w:rsid w:val="00474936"/>
    <w:rsid w:val="004756C0"/>
    <w:rsid w:val="00475BBE"/>
    <w:rsid w:val="0048021B"/>
    <w:rsid w:val="0048320C"/>
    <w:rsid w:val="00484BF8"/>
    <w:rsid w:val="00484D2D"/>
    <w:rsid w:val="0048561D"/>
    <w:rsid w:val="00486A62"/>
    <w:rsid w:val="00491C0A"/>
    <w:rsid w:val="004939CD"/>
    <w:rsid w:val="004969F4"/>
    <w:rsid w:val="004A1970"/>
    <w:rsid w:val="004A31CC"/>
    <w:rsid w:val="004A3342"/>
    <w:rsid w:val="004A3C8F"/>
    <w:rsid w:val="004A6DE0"/>
    <w:rsid w:val="004B03E8"/>
    <w:rsid w:val="004B1453"/>
    <w:rsid w:val="004B2E48"/>
    <w:rsid w:val="004B332C"/>
    <w:rsid w:val="004B77EA"/>
    <w:rsid w:val="004C01C7"/>
    <w:rsid w:val="004C43DD"/>
    <w:rsid w:val="004C4600"/>
    <w:rsid w:val="004C4703"/>
    <w:rsid w:val="004C6888"/>
    <w:rsid w:val="004C6E34"/>
    <w:rsid w:val="004D3641"/>
    <w:rsid w:val="004D6310"/>
    <w:rsid w:val="004D67CC"/>
    <w:rsid w:val="004D7A79"/>
    <w:rsid w:val="004E07CC"/>
    <w:rsid w:val="004E5957"/>
    <w:rsid w:val="004E6FF9"/>
    <w:rsid w:val="004F25C3"/>
    <w:rsid w:val="004F2C3E"/>
    <w:rsid w:val="004F6C25"/>
    <w:rsid w:val="00502A99"/>
    <w:rsid w:val="0050514E"/>
    <w:rsid w:val="00507439"/>
    <w:rsid w:val="005100FD"/>
    <w:rsid w:val="00511228"/>
    <w:rsid w:val="005152D8"/>
    <w:rsid w:val="005169B8"/>
    <w:rsid w:val="00523DBA"/>
    <w:rsid w:val="00524FD6"/>
    <w:rsid w:val="00525D53"/>
    <w:rsid w:val="00530540"/>
    <w:rsid w:val="00532DEB"/>
    <w:rsid w:val="00535AB1"/>
    <w:rsid w:val="00542F80"/>
    <w:rsid w:val="0054324B"/>
    <w:rsid w:val="005440EE"/>
    <w:rsid w:val="005446AE"/>
    <w:rsid w:val="00545FAB"/>
    <w:rsid w:val="00546554"/>
    <w:rsid w:val="00546904"/>
    <w:rsid w:val="005479A6"/>
    <w:rsid w:val="005542A3"/>
    <w:rsid w:val="005542D9"/>
    <w:rsid w:val="00556F6C"/>
    <w:rsid w:val="00563E23"/>
    <w:rsid w:val="005717A9"/>
    <w:rsid w:val="0057184A"/>
    <w:rsid w:val="00571C97"/>
    <w:rsid w:val="00574FC9"/>
    <w:rsid w:val="00577F40"/>
    <w:rsid w:val="00580966"/>
    <w:rsid w:val="00582ACE"/>
    <w:rsid w:val="00584E57"/>
    <w:rsid w:val="0058785A"/>
    <w:rsid w:val="00591095"/>
    <w:rsid w:val="00593A22"/>
    <w:rsid w:val="005952AE"/>
    <w:rsid w:val="00595D5F"/>
    <w:rsid w:val="005A0A59"/>
    <w:rsid w:val="005A2B46"/>
    <w:rsid w:val="005A44C3"/>
    <w:rsid w:val="005A586D"/>
    <w:rsid w:val="005A6584"/>
    <w:rsid w:val="005A77F7"/>
    <w:rsid w:val="005B01A6"/>
    <w:rsid w:val="005B0598"/>
    <w:rsid w:val="005B0B4C"/>
    <w:rsid w:val="005B1866"/>
    <w:rsid w:val="005B18EE"/>
    <w:rsid w:val="005B26E5"/>
    <w:rsid w:val="005B6C01"/>
    <w:rsid w:val="005B709C"/>
    <w:rsid w:val="005B745E"/>
    <w:rsid w:val="005B7DFA"/>
    <w:rsid w:val="005C01C0"/>
    <w:rsid w:val="005C224E"/>
    <w:rsid w:val="005C2450"/>
    <w:rsid w:val="005C27B7"/>
    <w:rsid w:val="005C2F18"/>
    <w:rsid w:val="005C3784"/>
    <w:rsid w:val="005C74A7"/>
    <w:rsid w:val="005C7F7E"/>
    <w:rsid w:val="005D23AE"/>
    <w:rsid w:val="005D2A75"/>
    <w:rsid w:val="005D2AAB"/>
    <w:rsid w:val="005D39FB"/>
    <w:rsid w:val="005D677B"/>
    <w:rsid w:val="005D746C"/>
    <w:rsid w:val="005D7709"/>
    <w:rsid w:val="005E09B6"/>
    <w:rsid w:val="005E1290"/>
    <w:rsid w:val="005E2D5D"/>
    <w:rsid w:val="005E445C"/>
    <w:rsid w:val="005F1891"/>
    <w:rsid w:val="005F4B2A"/>
    <w:rsid w:val="005F74D2"/>
    <w:rsid w:val="0060794C"/>
    <w:rsid w:val="0061196A"/>
    <w:rsid w:val="00615A5B"/>
    <w:rsid w:val="00617DC9"/>
    <w:rsid w:val="00621FE9"/>
    <w:rsid w:val="00623EB2"/>
    <w:rsid w:val="00625225"/>
    <w:rsid w:val="006278E2"/>
    <w:rsid w:val="006302A5"/>
    <w:rsid w:val="00631603"/>
    <w:rsid w:val="00634760"/>
    <w:rsid w:val="006348B9"/>
    <w:rsid w:val="00634DC0"/>
    <w:rsid w:val="006368FA"/>
    <w:rsid w:val="00643214"/>
    <w:rsid w:val="0064438C"/>
    <w:rsid w:val="006479E5"/>
    <w:rsid w:val="0065279C"/>
    <w:rsid w:val="006565BF"/>
    <w:rsid w:val="006600DF"/>
    <w:rsid w:val="006615A6"/>
    <w:rsid w:val="00663EC8"/>
    <w:rsid w:val="00665132"/>
    <w:rsid w:val="00670CE9"/>
    <w:rsid w:val="006731F8"/>
    <w:rsid w:val="00676EAC"/>
    <w:rsid w:val="00681543"/>
    <w:rsid w:val="00683814"/>
    <w:rsid w:val="00684093"/>
    <w:rsid w:val="00685BCE"/>
    <w:rsid w:val="0068664E"/>
    <w:rsid w:val="006927E6"/>
    <w:rsid w:val="006940B9"/>
    <w:rsid w:val="006A6652"/>
    <w:rsid w:val="006B18CF"/>
    <w:rsid w:val="006B3E5B"/>
    <w:rsid w:val="006B63FA"/>
    <w:rsid w:val="006C7D4E"/>
    <w:rsid w:val="006D3C86"/>
    <w:rsid w:val="006E0189"/>
    <w:rsid w:val="006E0A9A"/>
    <w:rsid w:val="006E0FCA"/>
    <w:rsid w:val="006E3B09"/>
    <w:rsid w:val="006E48BD"/>
    <w:rsid w:val="006E559D"/>
    <w:rsid w:val="006E794A"/>
    <w:rsid w:val="006F1391"/>
    <w:rsid w:val="006F3038"/>
    <w:rsid w:val="006F3C0D"/>
    <w:rsid w:val="006F435F"/>
    <w:rsid w:val="006F7025"/>
    <w:rsid w:val="006F7C41"/>
    <w:rsid w:val="00700949"/>
    <w:rsid w:val="00703B34"/>
    <w:rsid w:val="007049A4"/>
    <w:rsid w:val="00704AC6"/>
    <w:rsid w:val="00705104"/>
    <w:rsid w:val="00705F1F"/>
    <w:rsid w:val="00705F3B"/>
    <w:rsid w:val="007111E2"/>
    <w:rsid w:val="007116C0"/>
    <w:rsid w:val="00713D26"/>
    <w:rsid w:val="00714F6A"/>
    <w:rsid w:val="00715695"/>
    <w:rsid w:val="00717426"/>
    <w:rsid w:val="007219EC"/>
    <w:rsid w:val="00722B85"/>
    <w:rsid w:val="00724695"/>
    <w:rsid w:val="00724C6A"/>
    <w:rsid w:val="00726DBD"/>
    <w:rsid w:val="00731614"/>
    <w:rsid w:val="00731CB5"/>
    <w:rsid w:val="007328C5"/>
    <w:rsid w:val="00736C8D"/>
    <w:rsid w:val="00737385"/>
    <w:rsid w:val="007418A7"/>
    <w:rsid w:val="007424F7"/>
    <w:rsid w:val="00744623"/>
    <w:rsid w:val="007450D6"/>
    <w:rsid w:val="00747AEE"/>
    <w:rsid w:val="00751E9B"/>
    <w:rsid w:val="00753521"/>
    <w:rsid w:val="00754C18"/>
    <w:rsid w:val="00754F21"/>
    <w:rsid w:val="007553C0"/>
    <w:rsid w:val="00760263"/>
    <w:rsid w:val="007603C7"/>
    <w:rsid w:val="00761439"/>
    <w:rsid w:val="00765E61"/>
    <w:rsid w:val="00771CEC"/>
    <w:rsid w:val="007746A3"/>
    <w:rsid w:val="007757D6"/>
    <w:rsid w:val="0077729C"/>
    <w:rsid w:val="00780D55"/>
    <w:rsid w:val="00780FEA"/>
    <w:rsid w:val="00785249"/>
    <w:rsid w:val="0079109C"/>
    <w:rsid w:val="00793F2D"/>
    <w:rsid w:val="00794764"/>
    <w:rsid w:val="0079576F"/>
    <w:rsid w:val="007A029A"/>
    <w:rsid w:val="007A13D2"/>
    <w:rsid w:val="007A4F8B"/>
    <w:rsid w:val="007A6E66"/>
    <w:rsid w:val="007B0C3C"/>
    <w:rsid w:val="007B1611"/>
    <w:rsid w:val="007B25CA"/>
    <w:rsid w:val="007B309D"/>
    <w:rsid w:val="007B5002"/>
    <w:rsid w:val="007B7EF2"/>
    <w:rsid w:val="007C4B48"/>
    <w:rsid w:val="007C57A0"/>
    <w:rsid w:val="007C7924"/>
    <w:rsid w:val="007D1E6F"/>
    <w:rsid w:val="007D20ED"/>
    <w:rsid w:val="007D5D61"/>
    <w:rsid w:val="007D6F85"/>
    <w:rsid w:val="007D747C"/>
    <w:rsid w:val="007E06D9"/>
    <w:rsid w:val="007E1C5D"/>
    <w:rsid w:val="007E1ED7"/>
    <w:rsid w:val="007E3E86"/>
    <w:rsid w:val="007E47FB"/>
    <w:rsid w:val="007E5833"/>
    <w:rsid w:val="007F0748"/>
    <w:rsid w:val="007F0AF6"/>
    <w:rsid w:val="007F26BB"/>
    <w:rsid w:val="007F32CB"/>
    <w:rsid w:val="007F4E79"/>
    <w:rsid w:val="00800B29"/>
    <w:rsid w:val="00800C1D"/>
    <w:rsid w:val="008036CD"/>
    <w:rsid w:val="00803DB1"/>
    <w:rsid w:val="0080507A"/>
    <w:rsid w:val="00805E0E"/>
    <w:rsid w:val="00807EC8"/>
    <w:rsid w:val="00810C22"/>
    <w:rsid w:val="00813C21"/>
    <w:rsid w:val="0081408F"/>
    <w:rsid w:val="008155C3"/>
    <w:rsid w:val="00816A21"/>
    <w:rsid w:val="00817A2A"/>
    <w:rsid w:val="008240ED"/>
    <w:rsid w:val="00824161"/>
    <w:rsid w:val="00827150"/>
    <w:rsid w:val="00827C29"/>
    <w:rsid w:val="008303DA"/>
    <w:rsid w:val="00830A35"/>
    <w:rsid w:val="00831016"/>
    <w:rsid w:val="008315C8"/>
    <w:rsid w:val="00836D9E"/>
    <w:rsid w:val="008407EE"/>
    <w:rsid w:val="008417F8"/>
    <w:rsid w:val="00845623"/>
    <w:rsid w:val="00845705"/>
    <w:rsid w:val="00847F55"/>
    <w:rsid w:val="008528DA"/>
    <w:rsid w:val="00852C29"/>
    <w:rsid w:val="008532D8"/>
    <w:rsid w:val="00856E40"/>
    <w:rsid w:val="0085733E"/>
    <w:rsid w:val="008614E4"/>
    <w:rsid w:val="008653F8"/>
    <w:rsid w:val="008671C6"/>
    <w:rsid w:val="00872621"/>
    <w:rsid w:val="00874300"/>
    <w:rsid w:val="00875D38"/>
    <w:rsid w:val="00876056"/>
    <w:rsid w:val="008767A5"/>
    <w:rsid w:val="008771C9"/>
    <w:rsid w:val="00877C3F"/>
    <w:rsid w:val="008821E9"/>
    <w:rsid w:val="00884B64"/>
    <w:rsid w:val="00884C08"/>
    <w:rsid w:val="00885B3C"/>
    <w:rsid w:val="00885C48"/>
    <w:rsid w:val="00887646"/>
    <w:rsid w:val="00887AE5"/>
    <w:rsid w:val="00887FA6"/>
    <w:rsid w:val="008900B4"/>
    <w:rsid w:val="00892780"/>
    <w:rsid w:val="008934EA"/>
    <w:rsid w:val="0089411E"/>
    <w:rsid w:val="00894B25"/>
    <w:rsid w:val="00895532"/>
    <w:rsid w:val="0089614D"/>
    <w:rsid w:val="00896358"/>
    <w:rsid w:val="0089752E"/>
    <w:rsid w:val="008A76E9"/>
    <w:rsid w:val="008B2DBE"/>
    <w:rsid w:val="008B373D"/>
    <w:rsid w:val="008B4A8D"/>
    <w:rsid w:val="008B587B"/>
    <w:rsid w:val="008B5D1A"/>
    <w:rsid w:val="008B7F41"/>
    <w:rsid w:val="008C0826"/>
    <w:rsid w:val="008C153B"/>
    <w:rsid w:val="008C4A0C"/>
    <w:rsid w:val="008D022E"/>
    <w:rsid w:val="008D1684"/>
    <w:rsid w:val="008D3FF5"/>
    <w:rsid w:val="008D4F60"/>
    <w:rsid w:val="008D665D"/>
    <w:rsid w:val="008D7ED9"/>
    <w:rsid w:val="008D7FAD"/>
    <w:rsid w:val="008E3E04"/>
    <w:rsid w:val="008E4559"/>
    <w:rsid w:val="008E48B4"/>
    <w:rsid w:val="008E5140"/>
    <w:rsid w:val="008F2A0E"/>
    <w:rsid w:val="008F3EDC"/>
    <w:rsid w:val="008F483D"/>
    <w:rsid w:val="008F4A6F"/>
    <w:rsid w:val="008F7222"/>
    <w:rsid w:val="008F75E7"/>
    <w:rsid w:val="00901E3E"/>
    <w:rsid w:val="00901E88"/>
    <w:rsid w:val="009020C4"/>
    <w:rsid w:val="00902223"/>
    <w:rsid w:val="00902680"/>
    <w:rsid w:val="00902AC0"/>
    <w:rsid w:val="00902D5E"/>
    <w:rsid w:val="0090340A"/>
    <w:rsid w:val="00905161"/>
    <w:rsid w:val="00910343"/>
    <w:rsid w:val="00911676"/>
    <w:rsid w:val="00914A37"/>
    <w:rsid w:val="009161E8"/>
    <w:rsid w:val="009168FC"/>
    <w:rsid w:val="00922A8D"/>
    <w:rsid w:val="00924619"/>
    <w:rsid w:val="00925BF7"/>
    <w:rsid w:val="00925CB3"/>
    <w:rsid w:val="00927703"/>
    <w:rsid w:val="009329A0"/>
    <w:rsid w:val="00934A63"/>
    <w:rsid w:val="009351A7"/>
    <w:rsid w:val="009360E7"/>
    <w:rsid w:val="00937AE7"/>
    <w:rsid w:val="00941102"/>
    <w:rsid w:val="009427FF"/>
    <w:rsid w:val="00952A70"/>
    <w:rsid w:val="00960C6D"/>
    <w:rsid w:val="009648CB"/>
    <w:rsid w:val="0097262D"/>
    <w:rsid w:val="0098057B"/>
    <w:rsid w:val="00982F0A"/>
    <w:rsid w:val="00984719"/>
    <w:rsid w:val="0099163F"/>
    <w:rsid w:val="00992258"/>
    <w:rsid w:val="00997A3E"/>
    <w:rsid w:val="00997C0C"/>
    <w:rsid w:val="009A2E1A"/>
    <w:rsid w:val="009A2E2F"/>
    <w:rsid w:val="009A3B15"/>
    <w:rsid w:val="009A42D7"/>
    <w:rsid w:val="009A47CD"/>
    <w:rsid w:val="009A504B"/>
    <w:rsid w:val="009A5374"/>
    <w:rsid w:val="009A61C4"/>
    <w:rsid w:val="009A6570"/>
    <w:rsid w:val="009A7909"/>
    <w:rsid w:val="009B312B"/>
    <w:rsid w:val="009B436C"/>
    <w:rsid w:val="009B4C0E"/>
    <w:rsid w:val="009C08A7"/>
    <w:rsid w:val="009C74AD"/>
    <w:rsid w:val="009D0377"/>
    <w:rsid w:val="009D0AD0"/>
    <w:rsid w:val="009D4BB1"/>
    <w:rsid w:val="009D619B"/>
    <w:rsid w:val="009E3079"/>
    <w:rsid w:val="009E31A1"/>
    <w:rsid w:val="009E33F4"/>
    <w:rsid w:val="009E3BEE"/>
    <w:rsid w:val="009E3CA2"/>
    <w:rsid w:val="009E3DCA"/>
    <w:rsid w:val="009E3EA1"/>
    <w:rsid w:val="009E5A24"/>
    <w:rsid w:val="009F26E5"/>
    <w:rsid w:val="009F741B"/>
    <w:rsid w:val="00A01891"/>
    <w:rsid w:val="00A06633"/>
    <w:rsid w:val="00A06E2B"/>
    <w:rsid w:val="00A1138C"/>
    <w:rsid w:val="00A1154C"/>
    <w:rsid w:val="00A11702"/>
    <w:rsid w:val="00A14154"/>
    <w:rsid w:val="00A174A0"/>
    <w:rsid w:val="00A203FE"/>
    <w:rsid w:val="00A22D41"/>
    <w:rsid w:val="00A2423F"/>
    <w:rsid w:val="00A24F75"/>
    <w:rsid w:val="00A315CB"/>
    <w:rsid w:val="00A32095"/>
    <w:rsid w:val="00A32ED2"/>
    <w:rsid w:val="00A34ED2"/>
    <w:rsid w:val="00A353E2"/>
    <w:rsid w:val="00A3791A"/>
    <w:rsid w:val="00A37B85"/>
    <w:rsid w:val="00A40125"/>
    <w:rsid w:val="00A424C2"/>
    <w:rsid w:val="00A43A32"/>
    <w:rsid w:val="00A463A4"/>
    <w:rsid w:val="00A51206"/>
    <w:rsid w:val="00A52182"/>
    <w:rsid w:val="00A547D2"/>
    <w:rsid w:val="00A54F93"/>
    <w:rsid w:val="00A56EA3"/>
    <w:rsid w:val="00A61014"/>
    <w:rsid w:val="00A6374B"/>
    <w:rsid w:val="00A677E1"/>
    <w:rsid w:val="00A72D01"/>
    <w:rsid w:val="00A72F8F"/>
    <w:rsid w:val="00A73090"/>
    <w:rsid w:val="00A8086B"/>
    <w:rsid w:val="00A80A5D"/>
    <w:rsid w:val="00A80B95"/>
    <w:rsid w:val="00A8450B"/>
    <w:rsid w:val="00A8528B"/>
    <w:rsid w:val="00A9173B"/>
    <w:rsid w:val="00A91A3C"/>
    <w:rsid w:val="00A9239A"/>
    <w:rsid w:val="00A944D1"/>
    <w:rsid w:val="00AA3C98"/>
    <w:rsid w:val="00AA4912"/>
    <w:rsid w:val="00AA644B"/>
    <w:rsid w:val="00AB05F2"/>
    <w:rsid w:val="00AB17BF"/>
    <w:rsid w:val="00AB1B04"/>
    <w:rsid w:val="00AB2EBF"/>
    <w:rsid w:val="00AB4E5A"/>
    <w:rsid w:val="00AB5B81"/>
    <w:rsid w:val="00AC0407"/>
    <w:rsid w:val="00AC138C"/>
    <w:rsid w:val="00AC36BB"/>
    <w:rsid w:val="00AC63E6"/>
    <w:rsid w:val="00AC70D2"/>
    <w:rsid w:val="00AD4A2A"/>
    <w:rsid w:val="00AD50A5"/>
    <w:rsid w:val="00AE1603"/>
    <w:rsid w:val="00AE19D3"/>
    <w:rsid w:val="00AE2DD1"/>
    <w:rsid w:val="00AE31FC"/>
    <w:rsid w:val="00AE3A0E"/>
    <w:rsid w:val="00AE3F45"/>
    <w:rsid w:val="00AE41D5"/>
    <w:rsid w:val="00AE6141"/>
    <w:rsid w:val="00AE6A18"/>
    <w:rsid w:val="00AE7507"/>
    <w:rsid w:val="00AF0FF9"/>
    <w:rsid w:val="00AF2915"/>
    <w:rsid w:val="00AF2E4D"/>
    <w:rsid w:val="00AF5FBD"/>
    <w:rsid w:val="00B0289A"/>
    <w:rsid w:val="00B04338"/>
    <w:rsid w:val="00B04791"/>
    <w:rsid w:val="00B04ADB"/>
    <w:rsid w:val="00B10C71"/>
    <w:rsid w:val="00B1160B"/>
    <w:rsid w:val="00B12319"/>
    <w:rsid w:val="00B1388F"/>
    <w:rsid w:val="00B14174"/>
    <w:rsid w:val="00B14D6C"/>
    <w:rsid w:val="00B16BD5"/>
    <w:rsid w:val="00B17C7B"/>
    <w:rsid w:val="00B22AD1"/>
    <w:rsid w:val="00B25A90"/>
    <w:rsid w:val="00B26940"/>
    <w:rsid w:val="00B27FFA"/>
    <w:rsid w:val="00B30280"/>
    <w:rsid w:val="00B308FC"/>
    <w:rsid w:val="00B30DC7"/>
    <w:rsid w:val="00B326F8"/>
    <w:rsid w:val="00B33343"/>
    <w:rsid w:val="00B33FFF"/>
    <w:rsid w:val="00B34180"/>
    <w:rsid w:val="00B37062"/>
    <w:rsid w:val="00B41774"/>
    <w:rsid w:val="00B4576A"/>
    <w:rsid w:val="00B53DC1"/>
    <w:rsid w:val="00B53EA1"/>
    <w:rsid w:val="00B561FD"/>
    <w:rsid w:val="00B605CB"/>
    <w:rsid w:val="00B6229D"/>
    <w:rsid w:val="00B64044"/>
    <w:rsid w:val="00B65AB7"/>
    <w:rsid w:val="00B65D93"/>
    <w:rsid w:val="00B66F4E"/>
    <w:rsid w:val="00B671CA"/>
    <w:rsid w:val="00B71CA4"/>
    <w:rsid w:val="00B72FEE"/>
    <w:rsid w:val="00B73075"/>
    <w:rsid w:val="00B733DB"/>
    <w:rsid w:val="00B73E7F"/>
    <w:rsid w:val="00B755B6"/>
    <w:rsid w:val="00B75913"/>
    <w:rsid w:val="00B75E8A"/>
    <w:rsid w:val="00B76676"/>
    <w:rsid w:val="00B768D0"/>
    <w:rsid w:val="00B80404"/>
    <w:rsid w:val="00B839B8"/>
    <w:rsid w:val="00B8486D"/>
    <w:rsid w:val="00B85D03"/>
    <w:rsid w:val="00B87FB3"/>
    <w:rsid w:val="00B922BC"/>
    <w:rsid w:val="00B92A7B"/>
    <w:rsid w:val="00B93D72"/>
    <w:rsid w:val="00B94E7C"/>
    <w:rsid w:val="00B96F9B"/>
    <w:rsid w:val="00B97456"/>
    <w:rsid w:val="00B97D68"/>
    <w:rsid w:val="00B97E70"/>
    <w:rsid w:val="00BA07F5"/>
    <w:rsid w:val="00BA08FF"/>
    <w:rsid w:val="00BA23B4"/>
    <w:rsid w:val="00BA574C"/>
    <w:rsid w:val="00BA574F"/>
    <w:rsid w:val="00BA5E0E"/>
    <w:rsid w:val="00BB0F00"/>
    <w:rsid w:val="00BB0FA9"/>
    <w:rsid w:val="00BB27CB"/>
    <w:rsid w:val="00BB3CAB"/>
    <w:rsid w:val="00BB49A7"/>
    <w:rsid w:val="00BB6590"/>
    <w:rsid w:val="00BB6D53"/>
    <w:rsid w:val="00BC1A17"/>
    <w:rsid w:val="00BC4C6B"/>
    <w:rsid w:val="00BD1B6E"/>
    <w:rsid w:val="00BD1D17"/>
    <w:rsid w:val="00BD2BA4"/>
    <w:rsid w:val="00BD5B1E"/>
    <w:rsid w:val="00BE0B66"/>
    <w:rsid w:val="00BE3B94"/>
    <w:rsid w:val="00BE7E8E"/>
    <w:rsid w:val="00BF14E7"/>
    <w:rsid w:val="00BF1621"/>
    <w:rsid w:val="00BF323B"/>
    <w:rsid w:val="00BF3F99"/>
    <w:rsid w:val="00BF5E40"/>
    <w:rsid w:val="00C0122A"/>
    <w:rsid w:val="00C031AA"/>
    <w:rsid w:val="00C064B0"/>
    <w:rsid w:val="00C07BD4"/>
    <w:rsid w:val="00C110BD"/>
    <w:rsid w:val="00C12138"/>
    <w:rsid w:val="00C1302D"/>
    <w:rsid w:val="00C13049"/>
    <w:rsid w:val="00C15D1F"/>
    <w:rsid w:val="00C20DFF"/>
    <w:rsid w:val="00C21243"/>
    <w:rsid w:val="00C235DA"/>
    <w:rsid w:val="00C23D9E"/>
    <w:rsid w:val="00C23F97"/>
    <w:rsid w:val="00C2593E"/>
    <w:rsid w:val="00C25E91"/>
    <w:rsid w:val="00C302ED"/>
    <w:rsid w:val="00C37E9D"/>
    <w:rsid w:val="00C40F28"/>
    <w:rsid w:val="00C42723"/>
    <w:rsid w:val="00C44E85"/>
    <w:rsid w:val="00C46791"/>
    <w:rsid w:val="00C50528"/>
    <w:rsid w:val="00C50F93"/>
    <w:rsid w:val="00C50FEE"/>
    <w:rsid w:val="00C51A7E"/>
    <w:rsid w:val="00C57944"/>
    <w:rsid w:val="00C60968"/>
    <w:rsid w:val="00C612AB"/>
    <w:rsid w:val="00C6215A"/>
    <w:rsid w:val="00C64A20"/>
    <w:rsid w:val="00C6558C"/>
    <w:rsid w:val="00C66AA6"/>
    <w:rsid w:val="00C676B4"/>
    <w:rsid w:val="00C71F92"/>
    <w:rsid w:val="00C7483F"/>
    <w:rsid w:val="00C74ADA"/>
    <w:rsid w:val="00C761C0"/>
    <w:rsid w:val="00C77C6B"/>
    <w:rsid w:val="00C8191F"/>
    <w:rsid w:val="00C8202B"/>
    <w:rsid w:val="00C83D31"/>
    <w:rsid w:val="00C83D49"/>
    <w:rsid w:val="00C84013"/>
    <w:rsid w:val="00C85E19"/>
    <w:rsid w:val="00C90110"/>
    <w:rsid w:val="00C9209C"/>
    <w:rsid w:val="00C9526E"/>
    <w:rsid w:val="00CA012A"/>
    <w:rsid w:val="00CA02A7"/>
    <w:rsid w:val="00CA0866"/>
    <w:rsid w:val="00CA0DD0"/>
    <w:rsid w:val="00CA1156"/>
    <w:rsid w:val="00CA2637"/>
    <w:rsid w:val="00CA3B9A"/>
    <w:rsid w:val="00CA46FA"/>
    <w:rsid w:val="00CB117C"/>
    <w:rsid w:val="00CB15B9"/>
    <w:rsid w:val="00CB611A"/>
    <w:rsid w:val="00CC6545"/>
    <w:rsid w:val="00CC6DE2"/>
    <w:rsid w:val="00CD13AE"/>
    <w:rsid w:val="00CD23A6"/>
    <w:rsid w:val="00CD48DB"/>
    <w:rsid w:val="00CE006E"/>
    <w:rsid w:val="00CE3771"/>
    <w:rsid w:val="00CE536A"/>
    <w:rsid w:val="00CE5E28"/>
    <w:rsid w:val="00CE7E46"/>
    <w:rsid w:val="00CF1ECE"/>
    <w:rsid w:val="00CF2821"/>
    <w:rsid w:val="00CF3159"/>
    <w:rsid w:val="00CF5F7A"/>
    <w:rsid w:val="00CF6A22"/>
    <w:rsid w:val="00CF7B3D"/>
    <w:rsid w:val="00CF7ED2"/>
    <w:rsid w:val="00D00EF0"/>
    <w:rsid w:val="00D012EB"/>
    <w:rsid w:val="00D01727"/>
    <w:rsid w:val="00D072CD"/>
    <w:rsid w:val="00D10155"/>
    <w:rsid w:val="00D13112"/>
    <w:rsid w:val="00D1544E"/>
    <w:rsid w:val="00D168B3"/>
    <w:rsid w:val="00D16962"/>
    <w:rsid w:val="00D2234E"/>
    <w:rsid w:val="00D236E0"/>
    <w:rsid w:val="00D23BF2"/>
    <w:rsid w:val="00D23D60"/>
    <w:rsid w:val="00D24E8A"/>
    <w:rsid w:val="00D24FEC"/>
    <w:rsid w:val="00D261AB"/>
    <w:rsid w:val="00D268F5"/>
    <w:rsid w:val="00D31263"/>
    <w:rsid w:val="00D31301"/>
    <w:rsid w:val="00D31696"/>
    <w:rsid w:val="00D32423"/>
    <w:rsid w:val="00D3264E"/>
    <w:rsid w:val="00D33F4A"/>
    <w:rsid w:val="00D35544"/>
    <w:rsid w:val="00D36501"/>
    <w:rsid w:val="00D37D83"/>
    <w:rsid w:val="00D40F5D"/>
    <w:rsid w:val="00D411F3"/>
    <w:rsid w:val="00D41807"/>
    <w:rsid w:val="00D42BAD"/>
    <w:rsid w:val="00D4548B"/>
    <w:rsid w:val="00D46566"/>
    <w:rsid w:val="00D50397"/>
    <w:rsid w:val="00D51218"/>
    <w:rsid w:val="00D51E2A"/>
    <w:rsid w:val="00D5208F"/>
    <w:rsid w:val="00D53370"/>
    <w:rsid w:val="00D54519"/>
    <w:rsid w:val="00D55343"/>
    <w:rsid w:val="00D62D3C"/>
    <w:rsid w:val="00D637C2"/>
    <w:rsid w:val="00D647D6"/>
    <w:rsid w:val="00D6480C"/>
    <w:rsid w:val="00D766BE"/>
    <w:rsid w:val="00D82B49"/>
    <w:rsid w:val="00D84A8D"/>
    <w:rsid w:val="00D84B06"/>
    <w:rsid w:val="00D85394"/>
    <w:rsid w:val="00D85EF2"/>
    <w:rsid w:val="00D863F9"/>
    <w:rsid w:val="00D8767B"/>
    <w:rsid w:val="00D901E6"/>
    <w:rsid w:val="00D94996"/>
    <w:rsid w:val="00D976AC"/>
    <w:rsid w:val="00DA009F"/>
    <w:rsid w:val="00DA2490"/>
    <w:rsid w:val="00DA2CE9"/>
    <w:rsid w:val="00DA448F"/>
    <w:rsid w:val="00DA5FA5"/>
    <w:rsid w:val="00DA73FB"/>
    <w:rsid w:val="00DA7645"/>
    <w:rsid w:val="00DB16FD"/>
    <w:rsid w:val="00DB4AAD"/>
    <w:rsid w:val="00DB5558"/>
    <w:rsid w:val="00DB6D1C"/>
    <w:rsid w:val="00DC0C5B"/>
    <w:rsid w:val="00DC0D20"/>
    <w:rsid w:val="00DC3C78"/>
    <w:rsid w:val="00DC5455"/>
    <w:rsid w:val="00DC6F45"/>
    <w:rsid w:val="00DD0ECC"/>
    <w:rsid w:val="00DD13F4"/>
    <w:rsid w:val="00DD3170"/>
    <w:rsid w:val="00DD3C7E"/>
    <w:rsid w:val="00DD4718"/>
    <w:rsid w:val="00DD7103"/>
    <w:rsid w:val="00DD7F23"/>
    <w:rsid w:val="00DE0176"/>
    <w:rsid w:val="00DE0B60"/>
    <w:rsid w:val="00DE311C"/>
    <w:rsid w:val="00DE61CF"/>
    <w:rsid w:val="00DE639A"/>
    <w:rsid w:val="00DE6C19"/>
    <w:rsid w:val="00DE7173"/>
    <w:rsid w:val="00DF0364"/>
    <w:rsid w:val="00DF1A68"/>
    <w:rsid w:val="00DF3210"/>
    <w:rsid w:val="00DF47E4"/>
    <w:rsid w:val="00DF5CED"/>
    <w:rsid w:val="00DF7093"/>
    <w:rsid w:val="00DF78E1"/>
    <w:rsid w:val="00DF7F36"/>
    <w:rsid w:val="00E00CB7"/>
    <w:rsid w:val="00E06BC9"/>
    <w:rsid w:val="00E074B8"/>
    <w:rsid w:val="00E11C3A"/>
    <w:rsid w:val="00E13DBF"/>
    <w:rsid w:val="00E13F2C"/>
    <w:rsid w:val="00E14202"/>
    <w:rsid w:val="00E1456F"/>
    <w:rsid w:val="00E16E1E"/>
    <w:rsid w:val="00E20738"/>
    <w:rsid w:val="00E22A04"/>
    <w:rsid w:val="00E24798"/>
    <w:rsid w:val="00E259E4"/>
    <w:rsid w:val="00E267B9"/>
    <w:rsid w:val="00E3118D"/>
    <w:rsid w:val="00E316B6"/>
    <w:rsid w:val="00E32194"/>
    <w:rsid w:val="00E32A23"/>
    <w:rsid w:val="00E41773"/>
    <w:rsid w:val="00E423A5"/>
    <w:rsid w:val="00E42BD0"/>
    <w:rsid w:val="00E42CD6"/>
    <w:rsid w:val="00E4450D"/>
    <w:rsid w:val="00E44DEB"/>
    <w:rsid w:val="00E52D8D"/>
    <w:rsid w:val="00E56F68"/>
    <w:rsid w:val="00E61998"/>
    <w:rsid w:val="00E6282A"/>
    <w:rsid w:val="00E64DB0"/>
    <w:rsid w:val="00E661CF"/>
    <w:rsid w:val="00E664AC"/>
    <w:rsid w:val="00E67A86"/>
    <w:rsid w:val="00E75BCD"/>
    <w:rsid w:val="00E77016"/>
    <w:rsid w:val="00E82639"/>
    <w:rsid w:val="00E878B1"/>
    <w:rsid w:val="00E913B5"/>
    <w:rsid w:val="00E95E69"/>
    <w:rsid w:val="00E97050"/>
    <w:rsid w:val="00E977A7"/>
    <w:rsid w:val="00E97D70"/>
    <w:rsid w:val="00EA0156"/>
    <w:rsid w:val="00EA131E"/>
    <w:rsid w:val="00EA224B"/>
    <w:rsid w:val="00EA2A50"/>
    <w:rsid w:val="00EA3A9D"/>
    <w:rsid w:val="00EA3E74"/>
    <w:rsid w:val="00EA503A"/>
    <w:rsid w:val="00EA5753"/>
    <w:rsid w:val="00EB3124"/>
    <w:rsid w:val="00EB49EB"/>
    <w:rsid w:val="00EB74E6"/>
    <w:rsid w:val="00EC02BE"/>
    <w:rsid w:val="00EC27E8"/>
    <w:rsid w:val="00EC2D79"/>
    <w:rsid w:val="00EC4E43"/>
    <w:rsid w:val="00EC4E66"/>
    <w:rsid w:val="00EC54DE"/>
    <w:rsid w:val="00EC5BE3"/>
    <w:rsid w:val="00EC6A29"/>
    <w:rsid w:val="00EC7230"/>
    <w:rsid w:val="00ED0EF0"/>
    <w:rsid w:val="00ED2DC4"/>
    <w:rsid w:val="00ED5B54"/>
    <w:rsid w:val="00ED5EB5"/>
    <w:rsid w:val="00ED7F6B"/>
    <w:rsid w:val="00EF16E6"/>
    <w:rsid w:val="00EF26C4"/>
    <w:rsid w:val="00EF2ADE"/>
    <w:rsid w:val="00EF4B1E"/>
    <w:rsid w:val="00EF634D"/>
    <w:rsid w:val="00F0122B"/>
    <w:rsid w:val="00F0144F"/>
    <w:rsid w:val="00F0170C"/>
    <w:rsid w:val="00F0216B"/>
    <w:rsid w:val="00F02D9D"/>
    <w:rsid w:val="00F03629"/>
    <w:rsid w:val="00F112B3"/>
    <w:rsid w:val="00F1220C"/>
    <w:rsid w:val="00F12DD5"/>
    <w:rsid w:val="00F24F22"/>
    <w:rsid w:val="00F27E8B"/>
    <w:rsid w:val="00F30570"/>
    <w:rsid w:val="00F323FD"/>
    <w:rsid w:val="00F327DB"/>
    <w:rsid w:val="00F37AD8"/>
    <w:rsid w:val="00F500AB"/>
    <w:rsid w:val="00F51E82"/>
    <w:rsid w:val="00F53AB3"/>
    <w:rsid w:val="00F53D2F"/>
    <w:rsid w:val="00F55181"/>
    <w:rsid w:val="00F5645B"/>
    <w:rsid w:val="00F6095C"/>
    <w:rsid w:val="00F62219"/>
    <w:rsid w:val="00F628D3"/>
    <w:rsid w:val="00F64E33"/>
    <w:rsid w:val="00F66228"/>
    <w:rsid w:val="00F66679"/>
    <w:rsid w:val="00F66F52"/>
    <w:rsid w:val="00F673F5"/>
    <w:rsid w:val="00F72581"/>
    <w:rsid w:val="00F76088"/>
    <w:rsid w:val="00F80F50"/>
    <w:rsid w:val="00F81346"/>
    <w:rsid w:val="00F8316A"/>
    <w:rsid w:val="00F83405"/>
    <w:rsid w:val="00F849E3"/>
    <w:rsid w:val="00F870AF"/>
    <w:rsid w:val="00F90FF8"/>
    <w:rsid w:val="00F91513"/>
    <w:rsid w:val="00F9203D"/>
    <w:rsid w:val="00F95D7F"/>
    <w:rsid w:val="00F96B59"/>
    <w:rsid w:val="00F97B13"/>
    <w:rsid w:val="00F97F2A"/>
    <w:rsid w:val="00FA55D5"/>
    <w:rsid w:val="00FA7605"/>
    <w:rsid w:val="00FB0E48"/>
    <w:rsid w:val="00FB1E15"/>
    <w:rsid w:val="00FB2AAC"/>
    <w:rsid w:val="00FC00E6"/>
    <w:rsid w:val="00FC048A"/>
    <w:rsid w:val="00FC119A"/>
    <w:rsid w:val="00FC308C"/>
    <w:rsid w:val="00FC7E30"/>
    <w:rsid w:val="00FD018F"/>
    <w:rsid w:val="00FD03EC"/>
    <w:rsid w:val="00FD0428"/>
    <w:rsid w:val="00FD0673"/>
    <w:rsid w:val="00FD1834"/>
    <w:rsid w:val="00FD53C3"/>
    <w:rsid w:val="00FD702C"/>
    <w:rsid w:val="00FD7CDD"/>
    <w:rsid w:val="00FE02C0"/>
    <w:rsid w:val="00FE0355"/>
    <w:rsid w:val="00FE100C"/>
    <w:rsid w:val="00FE2187"/>
    <w:rsid w:val="00FE2E7B"/>
    <w:rsid w:val="00FE2F7D"/>
    <w:rsid w:val="00FE431B"/>
    <w:rsid w:val="00FE508D"/>
    <w:rsid w:val="00FE5FD4"/>
    <w:rsid w:val="00FE775F"/>
    <w:rsid w:val="00FF0FAB"/>
    <w:rsid w:val="00FF30F0"/>
    <w:rsid w:val="00FF4266"/>
    <w:rsid w:val="00FF44F5"/>
    <w:rsid w:val="00FF4D34"/>
    <w:rsid w:val="00FF51D2"/>
    <w:rsid w:val="00FF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600D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2"/>
    <w:lsdException w:name="footer" w:uiPriority="2"/>
    <w:lsdException w:name="caption" w:uiPriority="35" w:qFormat="1"/>
    <w:lsdException w:name="List" w:uiPriority="0"/>
    <w:lsdException w:name="List Bullet" w:uiPriority="1"/>
    <w:lsdException w:name="Title" w:semiHidden="0" w:uiPriority="1" w:unhideWhenUsed="0" w:qFormat="1"/>
    <w:lsdException w:name="Signature" w:uiPriority="1" w:qFormat="1"/>
    <w:lsdException w:name="Default Paragraph Font" w:uiPriority="1"/>
    <w:lsdException w:name="Subtitle" w:semiHidden="0" w:uiPriority="1" w:unhideWhenUsed="0" w:qFormat="1"/>
    <w:lsdException w:name="Strong" w:semiHidden="0" w:uiPriority="1" w:unhideWhenUsed="0" w:qFormat="1"/>
    <w:lsdException w:name="Emphasis" w:semiHidden="0" w:uiPriority="20" w:unhideWhenUsed="0"/>
    <w:lsdException w:name="Table Grid" w:uiPriority="39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1E5E9F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1E5E9F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895532"/>
    <w:pPr>
      <w:spacing w:after="0"/>
      <w:jc w:val="right"/>
    </w:pPr>
    <w:rPr>
      <w:rFonts w:asciiTheme="majorHAnsi" w:eastAsiaTheme="majorEastAsia" w:hAnsiTheme="majorHAnsi" w:cstheme="majorBidi"/>
      <w:caps/>
      <w:color w:val="629DD1" w:themeColor="accent2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895532"/>
    <w:rPr>
      <w:rFonts w:asciiTheme="majorHAnsi" w:eastAsiaTheme="majorEastAsia" w:hAnsiTheme="majorHAnsi" w:cstheme="majorBidi"/>
      <w:caps/>
      <w:color w:val="629DD1" w:themeColor="accent2"/>
      <w:sz w:val="48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3-Accent11">
    <w:name w:val="Grid Table 3 - Accent 11"/>
    <w:basedOn w:val="Table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left w:w="108" w:type="dxa"/>
        <w:bottom w:w="29" w:type="dxa"/>
        <w:right w:w="108" w:type="dxa"/>
      </w:tblCellMar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customStyle="1" w:styleId="GridTable4-Accent61">
    <w:name w:val="Grid Table 4 - Accent 6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PlainTable41">
    <w:name w:val="Plain Table 41"/>
    <w:basedOn w:val="TableNormal"/>
    <w:uiPriority w:val="44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-Accent11">
    <w:name w:val="Grid Table 1 Light - Accent 1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4" w:space="0" w:color="4A66AC" w:themeColor="accent1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4A66AC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1B1D3D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le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customStyle="1" w:styleId="GridTable5Dark-Accent31">
    <w:name w:val="Grid Table 5 Dark - Accent 31"/>
    <w:basedOn w:val="Table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customStyle="1" w:styleId="GridTable1Light-Accent31">
    <w:name w:val="Grid Table 1 Light - Accent 3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leNormal"/>
    <w:uiPriority w:val="51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Ind w:w="0" w:type="dxa"/>
      <w:tblBorders>
        <w:top w:val="single" w:sz="4" w:space="0" w:color="629DD1" w:themeColor="accent2"/>
        <w:bottom w:val="single" w:sz="4" w:space="0" w:color="629DD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07A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7AD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6095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303DA"/>
    <w:pPr>
      <w:tabs>
        <w:tab w:val="right" w:leader="dot" w:pos="9350"/>
      </w:tabs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F6095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095C"/>
    <w:rPr>
      <w:color w:val="9454C3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427F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27F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27FF"/>
    <w:rPr>
      <w:vertAlign w:val="superscript"/>
    </w:rPr>
  </w:style>
  <w:style w:type="paragraph" w:styleId="ListParagraph">
    <w:name w:val="List Paragraph"/>
    <w:aliases w:val="heading 2,Heading CMS"/>
    <w:basedOn w:val="Normal"/>
    <w:link w:val="ListParagraphChar"/>
    <w:uiPriority w:val="34"/>
    <w:unhideWhenUsed/>
    <w:qFormat/>
    <w:rsid w:val="00C71F92"/>
    <w:pPr>
      <w:ind w:left="720"/>
      <w:contextualSpacing/>
    </w:pPr>
  </w:style>
  <w:style w:type="paragraph" w:customStyle="1" w:styleId="Rightalign">
    <w:name w:val="Right align"/>
    <w:basedOn w:val="Normal"/>
    <w:uiPriority w:val="1"/>
    <w:qFormat/>
    <w:rsid w:val="00F9203D"/>
    <w:pPr>
      <w:spacing w:before="120" w:after="0"/>
      <w:jc w:val="right"/>
    </w:pPr>
  </w:style>
  <w:style w:type="character" w:styleId="LineNumber">
    <w:name w:val="line number"/>
    <w:basedOn w:val="DefaultParagraphFont"/>
    <w:uiPriority w:val="99"/>
    <w:semiHidden/>
    <w:unhideWhenUsed/>
    <w:rsid w:val="00295F55"/>
  </w:style>
  <w:style w:type="character" w:styleId="CommentReference">
    <w:name w:val="annotation reference"/>
    <w:basedOn w:val="DefaultParagraphFont"/>
    <w:uiPriority w:val="99"/>
    <w:semiHidden/>
    <w:unhideWhenUsed/>
    <w:rsid w:val="00FD01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018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01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01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018F"/>
    <w:rPr>
      <w:b/>
      <w:bCs/>
      <w:sz w:val="20"/>
      <w:szCs w:val="20"/>
    </w:rPr>
  </w:style>
  <w:style w:type="table" w:customStyle="1" w:styleId="GridTable4-Accent31">
    <w:name w:val="Grid Table 4 - Accent 31"/>
    <w:basedOn w:val="TableNormal"/>
    <w:uiPriority w:val="49"/>
    <w:rsid w:val="00DE3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paragraph" w:styleId="Signature">
    <w:name w:val="Signature"/>
    <w:basedOn w:val="Normal"/>
    <w:link w:val="SignatureChar"/>
    <w:uiPriority w:val="1"/>
    <w:qFormat/>
    <w:rsid w:val="00D84A8D"/>
    <w:pPr>
      <w:spacing w:before="120"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qFormat/>
    <w:rsid w:val="00D84A8D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rsid w:val="00D84A8D"/>
    <w:pPr>
      <w:spacing w:before="120" w:after="0"/>
      <w:jc w:val="center"/>
    </w:pPr>
    <w:rPr>
      <w:sz w:val="20"/>
      <w:szCs w:val="20"/>
    </w:rPr>
  </w:style>
  <w:style w:type="table" w:customStyle="1" w:styleId="ListTable3-Accent21">
    <w:name w:val="List Table 3 - Accent 21"/>
    <w:basedOn w:val="TableNormal"/>
    <w:uiPriority w:val="48"/>
    <w:rsid w:val="00E423A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customStyle="1" w:styleId="GridTable1Light-Accent51">
    <w:name w:val="Grid Table 1 Light - Accent 51"/>
    <w:basedOn w:val="TableNormal"/>
    <w:uiPriority w:val="46"/>
    <w:rsid w:val="00B123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0">
    <w:name w:val="Grid Table 1 Light - Accent 21"/>
    <w:basedOn w:val="TableNormal"/>
    <w:uiPriority w:val="46"/>
    <w:rsid w:val="00DC0C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2">
    <w:name w:val="Grid Table 1 Light - Accent 32"/>
    <w:basedOn w:val="TableNormal"/>
    <w:uiPriority w:val="46"/>
    <w:rsid w:val="00084D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10C22"/>
    <w:pPr>
      <w:spacing w:after="0" w:line="240" w:lineRule="auto"/>
    </w:pPr>
  </w:style>
  <w:style w:type="character" w:customStyle="1" w:styleId="ListParagraphChar">
    <w:name w:val="List Paragraph Char"/>
    <w:aliases w:val="heading 2 Char,Heading CMS Char"/>
    <w:basedOn w:val="DefaultParagraphFont"/>
    <w:link w:val="ListParagraph"/>
    <w:uiPriority w:val="34"/>
    <w:locked/>
    <w:rsid w:val="00201B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2"/>
    <w:lsdException w:name="footer" w:uiPriority="2"/>
    <w:lsdException w:name="caption" w:uiPriority="35" w:qFormat="1"/>
    <w:lsdException w:name="List" w:uiPriority="0"/>
    <w:lsdException w:name="List Bullet" w:uiPriority="1"/>
    <w:lsdException w:name="Title" w:semiHidden="0" w:uiPriority="1" w:unhideWhenUsed="0" w:qFormat="1"/>
    <w:lsdException w:name="Signature" w:uiPriority="1" w:qFormat="1"/>
    <w:lsdException w:name="Default Paragraph Font" w:uiPriority="1"/>
    <w:lsdException w:name="Subtitle" w:semiHidden="0" w:uiPriority="1" w:unhideWhenUsed="0" w:qFormat="1"/>
    <w:lsdException w:name="Strong" w:semiHidden="0" w:uiPriority="1" w:unhideWhenUsed="0" w:qFormat="1"/>
    <w:lsdException w:name="Emphasis" w:semiHidden="0" w:uiPriority="20" w:unhideWhenUsed="0"/>
    <w:lsdException w:name="Table Grid" w:uiPriority="39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1E5E9F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1E5E9F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895532"/>
    <w:pPr>
      <w:spacing w:after="0"/>
      <w:jc w:val="right"/>
    </w:pPr>
    <w:rPr>
      <w:rFonts w:asciiTheme="majorHAnsi" w:eastAsiaTheme="majorEastAsia" w:hAnsiTheme="majorHAnsi" w:cstheme="majorBidi"/>
      <w:caps/>
      <w:color w:val="629DD1" w:themeColor="accent2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895532"/>
    <w:rPr>
      <w:rFonts w:asciiTheme="majorHAnsi" w:eastAsiaTheme="majorEastAsia" w:hAnsiTheme="majorHAnsi" w:cstheme="majorBidi"/>
      <w:caps/>
      <w:color w:val="629DD1" w:themeColor="accent2"/>
      <w:sz w:val="48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3-Accent11">
    <w:name w:val="Grid Table 3 - Accent 11"/>
    <w:basedOn w:val="Table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left w:w="108" w:type="dxa"/>
        <w:bottom w:w="29" w:type="dxa"/>
        <w:right w:w="108" w:type="dxa"/>
      </w:tblCellMar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customStyle="1" w:styleId="GridTable4-Accent61">
    <w:name w:val="Grid Table 4 - Accent 6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PlainTable41">
    <w:name w:val="Plain Table 41"/>
    <w:basedOn w:val="TableNormal"/>
    <w:uiPriority w:val="44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-Accent11">
    <w:name w:val="Grid Table 1 Light - Accent 1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4" w:space="0" w:color="4A66AC" w:themeColor="accent1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4A66AC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1B1D3D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le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customStyle="1" w:styleId="GridTable5Dark-Accent31">
    <w:name w:val="Grid Table 5 Dark - Accent 31"/>
    <w:basedOn w:val="Table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customStyle="1" w:styleId="GridTable1Light-Accent31">
    <w:name w:val="Grid Table 1 Light - Accent 3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leNormal"/>
    <w:uiPriority w:val="51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Ind w:w="0" w:type="dxa"/>
      <w:tblBorders>
        <w:top w:val="single" w:sz="4" w:space="0" w:color="629DD1" w:themeColor="accent2"/>
        <w:bottom w:val="single" w:sz="4" w:space="0" w:color="629DD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07A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7AD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6095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303DA"/>
    <w:pPr>
      <w:tabs>
        <w:tab w:val="right" w:leader="dot" w:pos="9350"/>
      </w:tabs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F6095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095C"/>
    <w:rPr>
      <w:color w:val="9454C3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427F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27F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27FF"/>
    <w:rPr>
      <w:vertAlign w:val="superscript"/>
    </w:rPr>
  </w:style>
  <w:style w:type="paragraph" w:styleId="ListParagraph">
    <w:name w:val="List Paragraph"/>
    <w:aliases w:val="heading 2,Heading CMS"/>
    <w:basedOn w:val="Normal"/>
    <w:link w:val="ListParagraphChar"/>
    <w:uiPriority w:val="34"/>
    <w:unhideWhenUsed/>
    <w:qFormat/>
    <w:rsid w:val="00C71F92"/>
    <w:pPr>
      <w:ind w:left="720"/>
      <w:contextualSpacing/>
    </w:pPr>
  </w:style>
  <w:style w:type="paragraph" w:customStyle="1" w:styleId="Rightalign">
    <w:name w:val="Right align"/>
    <w:basedOn w:val="Normal"/>
    <w:uiPriority w:val="1"/>
    <w:qFormat/>
    <w:rsid w:val="00F9203D"/>
    <w:pPr>
      <w:spacing w:before="120" w:after="0"/>
      <w:jc w:val="right"/>
    </w:pPr>
  </w:style>
  <w:style w:type="character" w:styleId="LineNumber">
    <w:name w:val="line number"/>
    <w:basedOn w:val="DefaultParagraphFont"/>
    <w:uiPriority w:val="99"/>
    <w:semiHidden/>
    <w:unhideWhenUsed/>
    <w:rsid w:val="00295F55"/>
  </w:style>
  <w:style w:type="character" w:styleId="CommentReference">
    <w:name w:val="annotation reference"/>
    <w:basedOn w:val="DefaultParagraphFont"/>
    <w:uiPriority w:val="99"/>
    <w:semiHidden/>
    <w:unhideWhenUsed/>
    <w:rsid w:val="00FD01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018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01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01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018F"/>
    <w:rPr>
      <w:b/>
      <w:bCs/>
      <w:sz w:val="20"/>
      <w:szCs w:val="20"/>
    </w:rPr>
  </w:style>
  <w:style w:type="table" w:customStyle="1" w:styleId="GridTable4-Accent31">
    <w:name w:val="Grid Table 4 - Accent 31"/>
    <w:basedOn w:val="TableNormal"/>
    <w:uiPriority w:val="49"/>
    <w:rsid w:val="00DE3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paragraph" w:styleId="Signature">
    <w:name w:val="Signature"/>
    <w:basedOn w:val="Normal"/>
    <w:link w:val="SignatureChar"/>
    <w:uiPriority w:val="1"/>
    <w:qFormat/>
    <w:rsid w:val="00D84A8D"/>
    <w:pPr>
      <w:spacing w:before="120"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qFormat/>
    <w:rsid w:val="00D84A8D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rsid w:val="00D84A8D"/>
    <w:pPr>
      <w:spacing w:before="120" w:after="0"/>
      <w:jc w:val="center"/>
    </w:pPr>
    <w:rPr>
      <w:sz w:val="20"/>
      <w:szCs w:val="20"/>
    </w:rPr>
  </w:style>
  <w:style w:type="table" w:customStyle="1" w:styleId="ListTable3-Accent21">
    <w:name w:val="List Table 3 - Accent 21"/>
    <w:basedOn w:val="TableNormal"/>
    <w:uiPriority w:val="48"/>
    <w:rsid w:val="00E423A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customStyle="1" w:styleId="GridTable1Light-Accent51">
    <w:name w:val="Grid Table 1 Light - Accent 51"/>
    <w:basedOn w:val="TableNormal"/>
    <w:uiPriority w:val="46"/>
    <w:rsid w:val="00B123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0">
    <w:name w:val="Grid Table 1 Light - Accent 21"/>
    <w:basedOn w:val="TableNormal"/>
    <w:uiPriority w:val="46"/>
    <w:rsid w:val="00DC0C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2">
    <w:name w:val="Grid Table 1 Light - Accent 32"/>
    <w:basedOn w:val="TableNormal"/>
    <w:uiPriority w:val="46"/>
    <w:rsid w:val="00084D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10C22"/>
    <w:pPr>
      <w:spacing w:after="0" w:line="240" w:lineRule="auto"/>
    </w:pPr>
  </w:style>
  <w:style w:type="character" w:customStyle="1" w:styleId="ListParagraphChar">
    <w:name w:val="List Paragraph Char"/>
    <w:aliases w:val="heading 2 Char,Heading CMS Char"/>
    <w:basedOn w:val="DefaultParagraphFont"/>
    <w:link w:val="ListParagraph"/>
    <w:uiPriority w:val="34"/>
    <w:locked/>
    <w:rsid w:val="00201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9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package" Target="embeddings/Microsoft_Word_Document1.docx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sv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met\AppData\Roaming\Microsoft\Templates\Project%20communication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Project communication pla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alibri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2020-10-26T00:00:00</PublishDate>
  <Abstract/>
  <CompanyAddress>Suite 18-02, Level 18, GTower 199 Jalan Tun Razak, 50400, Kuala Lumpur, Malaysia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D96F9FE460148B1A4AC91A6D4FCBA" ma:contentTypeVersion="" ma:contentTypeDescription="Create a new document." ma:contentTypeScope="" ma:versionID="8e8bdfa464e39a9e048a1778a31083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B3AFCB-2897-410F-B4AB-8EC11502AE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B406A5-D8A6-4309-9D31-AFD301DC14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BAEBBC-781E-4720-AF89-70020DF821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A242F2C-4321-4614-8783-570500F44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128</TotalTime>
  <Pages>19</Pages>
  <Words>3100</Words>
  <Characters>17673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Request</vt:lpstr>
    </vt:vector>
  </TitlesOfParts>
  <Company>TIMwe Asia Pacific Sdn Bhd</Company>
  <LinksUpToDate>false</LinksUpToDate>
  <CharactersWithSpaces>20732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Request</dc:title>
  <dc:subject>Sales &amp; Distribution System MOBII</dc:subject>
  <dc:creator>Romet Roosalu</dc:creator>
  <cp:keywords/>
  <cp:lastModifiedBy>Parthipan</cp:lastModifiedBy>
  <cp:revision>9</cp:revision>
  <cp:lastPrinted>2018-02-05T10:56:00Z</cp:lastPrinted>
  <dcterms:created xsi:type="dcterms:W3CDTF">2020-10-26T03:03:00Z</dcterms:created>
  <dcterms:modified xsi:type="dcterms:W3CDTF">2020-10-27T10:40:00Z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  <property fmtid="{D5CDD505-2E9C-101B-9397-08002B2CF9AE}" pid="3" name="ContentTypeId">
    <vt:lpwstr>0x0101001A9D96F9FE460148B1A4AC91A6D4FCBA</vt:lpwstr>
  </property>
</Properties>
</file>